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D8EE8" w14:textId="2F5409EC" w:rsidR="00BD711E" w:rsidRPr="004B423B" w:rsidRDefault="0048400B" w:rsidP="0048400B">
      <w:pPr>
        <w:pStyle w:val="DocumentTitle"/>
        <w:rPr>
          <w:szCs w:val="28"/>
        </w:rPr>
      </w:pPr>
      <w:r>
        <w:rPr>
          <w:szCs w:val="28"/>
        </w:rPr>
        <w:t xml:space="preserve">MASSACHUSETTS </w:t>
      </w:r>
      <w:r w:rsidRPr="004B423B">
        <w:rPr>
          <w:szCs w:val="28"/>
        </w:rPr>
        <w:t xml:space="preserve">HEALTH CARE PROXY OF </w:t>
      </w:r>
      <w:r w:rsidR="006340CC" w:rsidRPr="004B423B">
        <w:rPr>
          <w:szCs w:val="28"/>
        </w:rPr>
        <w:t>JULIE H. VENABLES</w:t>
      </w:r>
    </w:p>
    <w:p w14:paraId="045D8EEA" w14:textId="2A1954DD" w:rsidR="00BD711E" w:rsidRPr="00EF66FF" w:rsidRDefault="006340CC" w:rsidP="004B423B">
      <w:pPr>
        <w:pStyle w:val="TextHeading2"/>
        <w:keepNext/>
        <w:keepLines/>
      </w:pPr>
      <w:r w:rsidRPr="00EF66FF">
        <w:t>I, JULIE H. VENABLES, the principal, an adult of sound mind, execute this Health Care Proxy freely and voluntarily, with an understanding of its purposes and consequences.  I intend to create a medical durable power of attorney under the laws of the Commonwealth of Massachusetts.  I further intend to demonstrate my wishes concerning medical treatment with clear and convincing evidence.</w:t>
      </w:r>
    </w:p>
    <w:p w14:paraId="045D8EEB" w14:textId="77777777" w:rsidR="00BD711E" w:rsidRPr="00EF66FF" w:rsidRDefault="006340CC" w:rsidP="00815D54">
      <w:pPr>
        <w:pStyle w:val="Heading1"/>
      </w:pPr>
      <w:r w:rsidRPr="00EF66FF">
        <w:br/>
        <w:t>Recitals</w:t>
      </w:r>
      <w:bookmarkStart w:id="0" w:name="4569488981644814062"/>
      <w:bookmarkEnd w:id="0"/>
    </w:p>
    <w:p w14:paraId="045D8EEC" w14:textId="77777777" w:rsidR="00BD711E" w:rsidRPr="00EF66FF" w:rsidRDefault="006340CC" w:rsidP="00EF66FF">
      <w:pPr>
        <w:pStyle w:val="Heading2"/>
      </w:pPr>
      <w:bookmarkStart w:id="1" w:name="4569728793597668831"/>
      <w:r w:rsidRPr="00EF66FF">
        <w:t>Designation of Health Care Proxy</w:t>
      </w:r>
      <w:bookmarkEnd w:id="1"/>
    </w:p>
    <w:p w14:paraId="045D8EED" w14:textId="77777777" w:rsidR="00BD711E" w:rsidRPr="00EF66FF" w:rsidRDefault="006340CC">
      <w:pPr>
        <w:pStyle w:val="TextHeading2"/>
        <w:rPr>
          <w:color w:val="000000"/>
        </w:rPr>
      </w:pPr>
      <w:r w:rsidRPr="00EF66FF">
        <w:t>I designate the individual named below</w:t>
      </w:r>
      <w:r w:rsidRPr="00EF66FF">
        <w:rPr>
          <w:color w:val="000000"/>
        </w:rPr>
        <w:t xml:space="preserve"> to serve as my Health Care Proxy.  I give my Health Care Proxy the power to make decisions </w:t>
      </w:r>
      <w:proofErr w:type="gramStart"/>
      <w:r w:rsidRPr="00EF66FF">
        <w:rPr>
          <w:color w:val="000000"/>
        </w:rPr>
        <w:t>with regard to</w:t>
      </w:r>
      <w:proofErr w:type="gramEnd"/>
      <w:r w:rsidRPr="00EF66FF">
        <w:rPr>
          <w:color w:val="000000"/>
        </w:rPr>
        <w:t xml:space="preserve"> my health care if I am unable to make my own health care decisions.</w:t>
      </w:r>
    </w:p>
    <w:p w14:paraId="3D6C1F66" w14:textId="77777777" w:rsidR="00680BA9" w:rsidRDefault="006340CC">
      <w:pPr>
        <w:pStyle w:val="TextHeading3"/>
        <w:tabs>
          <w:tab w:val="left" w:pos="2160"/>
          <w:tab w:val="left" w:pos="7920"/>
        </w:tabs>
      </w:pPr>
      <w:r w:rsidRPr="00EF66FF">
        <w:t>Name:</w:t>
      </w:r>
      <w:r w:rsidRPr="00EF66FF">
        <w:tab/>
      </w:r>
      <w:r w:rsidRPr="00FA0F2A">
        <w:t>MATTHEW VENABLES</w:t>
      </w:r>
    </w:p>
    <w:p w14:paraId="045D8EEE" w14:textId="6F4F9441" w:rsidR="00BD711E" w:rsidRPr="00EF66FF" w:rsidRDefault="00680BA9">
      <w:pPr>
        <w:pStyle w:val="TextHeading3"/>
        <w:tabs>
          <w:tab w:val="left" w:pos="2160"/>
          <w:tab w:val="left" w:pos="7920"/>
        </w:tabs>
        <w:rPr>
          <w:u w:val="single"/>
        </w:rPr>
      </w:pPr>
      <w:r>
        <w:t>Relationship:</w:t>
      </w:r>
      <w:r>
        <w:tab/>
        <w:t>Spouse</w:t>
      </w:r>
      <w:r w:rsidR="006340CC" w:rsidRPr="00FA0F2A">
        <w:tab/>
      </w:r>
    </w:p>
    <w:p w14:paraId="045D8EEF" w14:textId="77777777" w:rsidR="00BD711E" w:rsidRPr="00EF66FF" w:rsidRDefault="006340CC">
      <w:pPr>
        <w:pStyle w:val="TextHeading3"/>
        <w:tabs>
          <w:tab w:val="left" w:pos="2160"/>
          <w:tab w:val="left" w:pos="7920"/>
        </w:tabs>
        <w:rPr>
          <w:u w:val="single"/>
        </w:rPr>
      </w:pPr>
      <w:r w:rsidRPr="00EF66FF">
        <w:t>Address:</w:t>
      </w:r>
      <w:r w:rsidRPr="00EF66FF">
        <w:tab/>
      </w:r>
      <w:r w:rsidRPr="00FA0F2A">
        <w:t>19 Mayo Ave, Needham, Massachusetts 02492</w:t>
      </w:r>
      <w:r w:rsidRPr="00FA0F2A">
        <w:tab/>
      </w:r>
    </w:p>
    <w:p w14:paraId="045D8EF0" w14:textId="77777777" w:rsidR="00BD711E" w:rsidRPr="00EF66FF" w:rsidRDefault="006340CC">
      <w:pPr>
        <w:pStyle w:val="TextHeading3"/>
        <w:tabs>
          <w:tab w:val="left" w:pos="2160"/>
          <w:tab w:val="left" w:pos="7920"/>
        </w:tabs>
        <w:rPr>
          <w:u w:val="single"/>
        </w:rPr>
      </w:pPr>
      <w:r w:rsidRPr="00EF66FF">
        <w:t>Phone:</w:t>
      </w:r>
      <w:r w:rsidRPr="00EF66FF">
        <w:tab/>
      </w:r>
      <w:r w:rsidRPr="00FA0F2A">
        <w:t xml:space="preserve"> </w:t>
      </w:r>
      <w:r w:rsidRPr="00FA0F2A">
        <w:tab/>
      </w:r>
    </w:p>
    <w:p w14:paraId="045D8EF1" w14:textId="77777777" w:rsidR="00BD711E" w:rsidRPr="00EF66FF" w:rsidRDefault="00BD711E">
      <w:pPr>
        <w:pStyle w:val="TextHeading3"/>
        <w:tabs>
          <w:tab w:val="left" w:pos="2160"/>
          <w:tab w:val="left" w:pos="7920"/>
        </w:tabs>
        <w:rPr>
          <w:u w:val="single"/>
        </w:rPr>
      </w:pPr>
    </w:p>
    <w:p w14:paraId="045D8EF2" w14:textId="77777777" w:rsidR="00BD711E" w:rsidRPr="00EF66FF" w:rsidRDefault="006340CC">
      <w:pPr>
        <w:pStyle w:val="TextHeading2"/>
      </w:pPr>
      <w:r w:rsidRPr="00EF66FF">
        <w:rPr>
          <w:color w:val="000000"/>
        </w:rPr>
        <w:t>If MATTHEW VENABLES is unwilling or unable to serve, I designate the individuals in the order listed below as alternate Health Care Proxy</w:t>
      </w:r>
      <w:r w:rsidRPr="00EF66FF">
        <w:t>s to exercise the powers and discretions set forth in this instrument.</w:t>
      </w:r>
    </w:p>
    <w:p w14:paraId="6F8052E2" w14:textId="77777777" w:rsidR="00680BA9" w:rsidRDefault="006340CC">
      <w:pPr>
        <w:pStyle w:val="TextHeading3"/>
        <w:tabs>
          <w:tab w:val="left" w:pos="2160"/>
          <w:tab w:val="left" w:pos="7920"/>
        </w:tabs>
        <w:rPr>
          <w:szCs w:val="24"/>
        </w:rPr>
      </w:pPr>
      <w:r w:rsidRPr="00EF66FF">
        <w:t>Name:</w:t>
      </w:r>
      <w:r w:rsidRPr="00EF66FF">
        <w:tab/>
      </w:r>
      <w:r w:rsidRPr="00D56E3F">
        <w:rPr>
          <w:szCs w:val="24"/>
        </w:rPr>
        <w:t>SUSAN HERMAN</w:t>
      </w:r>
    </w:p>
    <w:p w14:paraId="045D8EF3" w14:textId="6363557E" w:rsidR="00BD711E" w:rsidRPr="00D56E3F" w:rsidRDefault="00680BA9">
      <w:pPr>
        <w:pStyle w:val="TextHeading3"/>
        <w:tabs>
          <w:tab w:val="left" w:pos="2160"/>
          <w:tab w:val="left" w:pos="7920"/>
        </w:tabs>
        <w:rPr>
          <w:szCs w:val="24"/>
          <w:u w:val="single"/>
        </w:rPr>
      </w:pPr>
      <w:r>
        <w:t>Relationship:</w:t>
      </w:r>
      <w:r w:rsidR="006340CC" w:rsidRPr="00D56E3F">
        <w:rPr>
          <w:szCs w:val="24"/>
        </w:rPr>
        <w:tab/>
      </w:r>
      <w:r>
        <w:rPr>
          <w:szCs w:val="24"/>
        </w:rPr>
        <w:t>Mother</w:t>
      </w:r>
    </w:p>
    <w:p w14:paraId="045D8EF4" w14:textId="77777777" w:rsidR="00BD711E" w:rsidRPr="00D56E3F" w:rsidRDefault="006340CC">
      <w:pPr>
        <w:pStyle w:val="TextHeading3"/>
        <w:tabs>
          <w:tab w:val="left" w:pos="2160"/>
          <w:tab w:val="left" w:pos="7920"/>
        </w:tabs>
        <w:rPr>
          <w:szCs w:val="24"/>
          <w:u w:val="single"/>
        </w:rPr>
      </w:pPr>
      <w:r w:rsidRPr="00D56E3F">
        <w:rPr>
          <w:szCs w:val="24"/>
        </w:rPr>
        <w:t>Address:</w:t>
      </w:r>
      <w:r w:rsidRPr="00D56E3F">
        <w:rPr>
          <w:szCs w:val="24"/>
        </w:rPr>
        <w:tab/>
      </w:r>
      <w:r w:rsidRPr="00D56E3F">
        <w:rPr>
          <w:szCs w:val="24"/>
          <w:u w:val="single"/>
        </w:rPr>
        <w:t xml:space="preserve"> </w:t>
      </w:r>
      <w:r w:rsidRPr="00D56E3F">
        <w:rPr>
          <w:szCs w:val="24"/>
          <w:u w:val="single"/>
        </w:rPr>
        <w:tab/>
      </w:r>
    </w:p>
    <w:p w14:paraId="045D8EF5" w14:textId="60D3CA81" w:rsidR="00BD711E" w:rsidRPr="00D56E3F" w:rsidRDefault="006340CC">
      <w:pPr>
        <w:pStyle w:val="TextHeading3"/>
        <w:tabs>
          <w:tab w:val="left" w:pos="2160"/>
          <w:tab w:val="left" w:pos="7920"/>
        </w:tabs>
        <w:rPr>
          <w:szCs w:val="24"/>
          <w:u w:val="single"/>
        </w:rPr>
      </w:pPr>
      <w:r w:rsidRPr="00D56E3F">
        <w:rPr>
          <w:szCs w:val="24"/>
        </w:rPr>
        <w:t>Phone:</w:t>
      </w:r>
      <w:r w:rsidRPr="00D56E3F">
        <w:rPr>
          <w:szCs w:val="24"/>
        </w:rPr>
        <w:tab/>
      </w:r>
      <w:r w:rsidR="00D56E3F" w:rsidRPr="00D56E3F">
        <w:rPr>
          <w:rFonts w:cs="Arial"/>
          <w:szCs w:val="24"/>
        </w:rPr>
        <w:t>(781) 444-2158</w:t>
      </w:r>
    </w:p>
    <w:p w14:paraId="045D8EF6" w14:textId="77777777" w:rsidR="00BD711E" w:rsidRPr="00D56E3F" w:rsidRDefault="00BD711E">
      <w:pPr>
        <w:pStyle w:val="TextHeading3"/>
        <w:tabs>
          <w:tab w:val="left" w:pos="2160"/>
          <w:tab w:val="left" w:pos="7920"/>
        </w:tabs>
        <w:rPr>
          <w:szCs w:val="24"/>
        </w:rPr>
      </w:pPr>
    </w:p>
    <w:p w14:paraId="47C55A63" w14:textId="77777777" w:rsidR="00680BA9" w:rsidRDefault="006340CC">
      <w:pPr>
        <w:pStyle w:val="TextHeading3"/>
        <w:tabs>
          <w:tab w:val="left" w:pos="2160"/>
          <w:tab w:val="left" w:pos="7920"/>
        </w:tabs>
        <w:rPr>
          <w:szCs w:val="24"/>
        </w:rPr>
      </w:pPr>
      <w:r w:rsidRPr="00D56E3F">
        <w:rPr>
          <w:szCs w:val="24"/>
        </w:rPr>
        <w:t>Name:</w:t>
      </w:r>
      <w:r w:rsidRPr="00D56E3F">
        <w:rPr>
          <w:szCs w:val="24"/>
        </w:rPr>
        <w:tab/>
        <w:t>MICHAEL HERMAN</w:t>
      </w:r>
    </w:p>
    <w:p w14:paraId="045D8EF7" w14:textId="5D38BE54" w:rsidR="00BD711E" w:rsidRPr="00D56E3F" w:rsidRDefault="00680BA9">
      <w:pPr>
        <w:pStyle w:val="TextHeading3"/>
        <w:tabs>
          <w:tab w:val="left" w:pos="2160"/>
          <w:tab w:val="left" w:pos="7920"/>
        </w:tabs>
        <w:rPr>
          <w:szCs w:val="24"/>
          <w:u w:val="single"/>
        </w:rPr>
      </w:pPr>
      <w:r>
        <w:t>Relationship:</w:t>
      </w:r>
      <w:r w:rsidR="006340CC" w:rsidRPr="00D56E3F">
        <w:rPr>
          <w:szCs w:val="24"/>
        </w:rPr>
        <w:tab/>
      </w:r>
      <w:r>
        <w:rPr>
          <w:szCs w:val="24"/>
        </w:rPr>
        <w:t>Father</w:t>
      </w:r>
    </w:p>
    <w:p w14:paraId="045D8EF8" w14:textId="77777777" w:rsidR="00BD711E" w:rsidRPr="00D56E3F" w:rsidRDefault="006340CC">
      <w:pPr>
        <w:pStyle w:val="TextHeading3"/>
        <w:tabs>
          <w:tab w:val="left" w:pos="2160"/>
          <w:tab w:val="left" w:pos="7920"/>
        </w:tabs>
        <w:rPr>
          <w:szCs w:val="24"/>
          <w:u w:val="single"/>
        </w:rPr>
      </w:pPr>
      <w:r w:rsidRPr="00D56E3F">
        <w:rPr>
          <w:szCs w:val="24"/>
        </w:rPr>
        <w:t>Address:</w:t>
      </w:r>
      <w:r w:rsidRPr="00D56E3F">
        <w:rPr>
          <w:szCs w:val="24"/>
        </w:rPr>
        <w:tab/>
      </w:r>
      <w:r w:rsidRPr="00D56E3F">
        <w:rPr>
          <w:szCs w:val="24"/>
          <w:u w:val="single"/>
        </w:rPr>
        <w:t xml:space="preserve"> </w:t>
      </w:r>
      <w:r w:rsidRPr="00D56E3F">
        <w:rPr>
          <w:szCs w:val="24"/>
          <w:u w:val="single"/>
        </w:rPr>
        <w:tab/>
      </w:r>
    </w:p>
    <w:p w14:paraId="045D8EF9" w14:textId="5491F534" w:rsidR="00BD711E" w:rsidRPr="00D56E3F" w:rsidRDefault="006340CC">
      <w:pPr>
        <w:pStyle w:val="TextHeading3"/>
        <w:tabs>
          <w:tab w:val="left" w:pos="2160"/>
          <w:tab w:val="left" w:pos="7920"/>
        </w:tabs>
        <w:rPr>
          <w:szCs w:val="24"/>
          <w:u w:val="single"/>
        </w:rPr>
      </w:pPr>
      <w:r w:rsidRPr="00D56E3F">
        <w:rPr>
          <w:szCs w:val="24"/>
        </w:rPr>
        <w:t>Phone:</w:t>
      </w:r>
      <w:r w:rsidRPr="00D56E3F">
        <w:rPr>
          <w:szCs w:val="24"/>
        </w:rPr>
        <w:tab/>
      </w:r>
      <w:r w:rsidR="00D56E3F" w:rsidRPr="00D56E3F">
        <w:rPr>
          <w:rFonts w:cs="Arial"/>
          <w:szCs w:val="24"/>
        </w:rPr>
        <w:t>(781) 444-2158</w:t>
      </w:r>
    </w:p>
    <w:p w14:paraId="045D8EFA" w14:textId="77777777" w:rsidR="00BD711E" w:rsidRPr="00EF66FF" w:rsidRDefault="006340CC" w:rsidP="00815D54">
      <w:pPr>
        <w:pStyle w:val="Heading2"/>
      </w:pPr>
      <w:bookmarkStart w:id="2" w:name="4569968605550523600"/>
      <w:r w:rsidRPr="00EF66FF">
        <w:t>Duration</w:t>
      </w:r>
      <w:bookmarkEnd w:id="2"/>
    </w:p>
    <w:p w14:paraId="045D8EFB" w14:textId="77777777" w:rsidR="00BD711E" w:rsidRPr="00EF66FF" w:rsidRDefault="006340CC">
      <w:pPr>
        <w:pStyle w:val="TextHeading2"/>
      </w:pPr>
      <w:r w:rsidRPr="00EF66FF">
        <w:t>This Health Care Proxy expires at the earliest of:</w:t>
      </w:r>
    </w:p>
    <w:p w14:paraId="045D8EFC" w14:textId="77777777" w:rsidR="00BD711E" w:rsidRPr="00EF66FF" w:rsidRDefault="006340CC" w:rsidP="006340CC">
      <w:pPr>
        <w:pStyle w:val="TextHeading3"/>
        <w:numPr>
          <w:ilvl w:val="0"/>
          <w:numId w:val="16"/>
        </w:numPr>
      </w:pPr>
      <w:r w:rsidRPr="00EF66FF">
        <w:t>my death (except for post-death matters allowed under Massachusetts law); or</w:t>
      </w:r>
    </w:p>
    <w:p w14:paraId="045D8EFD" w14:textId="77777777" w:rsidR="00BD711E" w:rsidRPr="00EF66FF" w:rsidRDefault="006340CC" w:rsidP="006340CC">
      <w:pPr>
        <w:pStyle w:val="TextHeading3"/>
        <w:numPr>
          <w:ilvl w:val="0"/>
          <w:numId w:val="16"/>
        </w:numPr>
      </w:pPr>
      <w:r w:rsidRPr="00EF66FF">
        <w:t>my revocation of this Health Care Proxy.</w:t>
      </w:r>
    </w:p>
    <w:p w14:paraId="045D8EFE" w14:textId="463FACD4" w:rsidR="00BD711E" w:rsidRPr="00EF66FF" w:rsidRDefault="006340CC">
      <w:pPr>
        <w:pStyle w:val="TextHeading2"/>
      </w:pPr>
      <w:r w:rsidRPr="00EF66FF">
        <w:lastRenderedPageBreak/>
        <w:t xml:space="preserve">However, the medical information and medical records provisions described in </w:t>
      </w:r>
      <w:r w:rsidRPr="00EF66FF">
        <w:fldChar w:fldCharType="begin"/>
      </w:r>
      <w:r w:rsidRPr="00EF66FF">
        <w:instrText xml:space="preserve"> REF 14505908708652856179 \r \h </w:instrText>
      </w:r>
      <w:r w:rsidRPr="00EF66FF">
        <w:fldChar w:fldCharType="separate"/>
      </w:r>
      <w:r w:rsidR="00785F03" w:rsidRPr="00EF66FF">
        <w:t>Section 2.04</w:t>
      </w:r>
      <w:r w:rsidRPr="00EF66FF">
        <w:fldChar w:fldCharType="end"/>
      </w:r>
      <w:r w:rsidRPr="00EF66FF">
        <w:t xml:space="preserve"> continue in effect for an additional 24 months from the date of my death unless revoked.  My Health Care Proxy’s authority does not terminate if I become disabled or incapacitated.</w:t>
      </w:r>
    </w:p>
    <w:p w14:paraId="045D8EFF" w14:textId="77777777" w:rsidR="00BD711E" w:rsidRPr="00EF66FF" w:rsidRDefault="006340CC" w:rsidP="00815D54">
      <w:pPr>
        <w:pStyle w:val="Heading2"/>
      </w:pPr>
      <w:bookmarkStart w:id="3" w:name="8604980981143971734"/>
      <w:r w:rsidRPr="00EF66FF">
        <w:t>General Grant</w:t>
      </w:r>
      <w:bookmarkEnd w:id="3"/>
    </w:p>
    <w:p w14:paraId="045D8F00" w14:textId="77777777" w:rsidR="00BD711E" w:rsidRPr="00EF66FF" w:rsidRDefault="006340CC">
      <w:pPr>
        <w:pStyle w:val="TextHeading2"/>
      </w:pPr>
      <w:r w:rsidRPr="00EF66FF">
        <w:t>My Health Care Proxy may determine and implement all actions necessary for my personal care, residential placement, and medical treatment, including the items specifically mentioned in this instrument.  If my Health Care Proxy is not available, I intend to guide decisions about my care and treatment with the following statements.</w:t>
      </w:r>
    </w:p>
    <w:p w14:paraId="045D8F01" w14:textId="77777777" w:rsidR="00BD711E" w:rsidRPr="00EF66FF" w:rsidRDefault="006340CC" w:rsidP="00815D54">
      <w:pPr>
        <w:pStyle w:val="Heading2"/>
      </w:pPr>
      <w:bookmarkStart w:id="4" w:name="8605460605049681272"/>
      <w:r w:rsidRPr="00EF66FF">
        <w:t>Effect on Legal Capacity</w:t>
      </w:r>
      <w:bookmarkEnd w:id="4"/>
    </w:p>
    <w:p w14:paraId="045D8F03" w14:textId="3B36CF32" w:rsidR="00BD711E" w:rsidRPr="00EF66FF" w:rsidRDefault="006340CC">
      <w:pPr>
        <w:pStyle w:val="TextHeading2"/>
      </w:pPr>
      <w:r w:rsidRPr="00EF66FF">
        <w:t>A formal adjudication of my incapacity is not required for my Health Care Proxy to exercise the authority granted by me under this instrument.</w:t>
      </w:r>
    </w:p>
    <w:p w14:paraId="045D8F04" w14:textId="77777777" w:rsidR="00BD711E" w:rsidRPr="00EF66FF" w:rsidRDefault="006340CC" w:rsidP="00815D54">
      <w:pPr>
        <w:pStyle w:val="Heading1"/>
      </w:pPr>
      <w:r w:rsidRPr="00EF66FF">
        <w:br/>
        <w:t>Health and Personal Powers</w:t>
      </w:r>
      <w:bookmarkStart w:id="5" w:name="8606180040908245579"/>
      <w:bookmarkEnd w:id="5"/>
    </w:p>
    <w:p w14:paraId="045D8F05" w14:textId="77777777" w:rsidR="00BD711E" w:rsidRPr="00EF66FF" w:rsidRDefault="006340CC" w:rsidP="00815D54">
      <w:pPr>
        <w:pStyle w:val="Heading2"/>
      </w:pPr>
      <w:bookmarkStart w:id="6" w:name="8606419852861100348"/>
      <w:r w:rsidRPr="00EF66FF">
        <w:t>Instructions Concerning Medical Evaluations and Treatment</w:t>
      </w:r>
      <w:bookmarkEnd w:id="6"/>
    </w:p>
    <w:p w14:paraId="045D8F06" w14:textId="77777777" w:rsidR="00BD711E" w:rsidRPr="00EF66FF" w:rsidRDefault="006340CC">
      <w:pPr>
        <w:pStyle w:val="TextHeading2"/>
      </w:pPr>
      <w:r w:rsidRPr="00EF66FF">
        <w:rPr>
          <w:color w:val="000000"/>
        </w:rPr>
        <w:t xml:space="preserve">In exercising the authority granted to my Health Care Proxy, I instruct my Health Care Proxy to discuss with me the specifics of any proposed decision regarding my medical care and treatment if I </w:t>
      </w:r>
      <w:proofErr w:type="gramStart"/>
      <w:r w:rsidRPr="00EF66FF">
        <w:rPr>
          <w:color w:val="000000"/>
        </w:rPr>
        <w:t>am able to</w:t>
      </w:r>
      <w:proofErr w:type="gramEnd"/>
      <w:r w:rsidRPr="00EF66FF">
        <w:rPr>
          <w:color w:val="000000"/>
        </w:rPr>
        <w:t xml:space="preserve"> communicate in any manner however rudimentary, even by blinking my eyes.  I further instruct my Health Care Proxy that if I am unable to give an informed consent to medical treatment, my Health Care Proxy shall give or withhold consent based upon any treatment choices I have expressed while competent, whether under this instrument or otherwise.  If my Health Care Proxy cannot determine the treatment choice I would want made under the circumstances, then I request that my Health Care Proxy make the choice for me based upon what my Health Care Proxy believes to be in my best interests.  I request that </w:t>
      </w:r>
      <w:r w:rsidRPr="00EF66FF">
        <w:t xml:space="preserve">my Health Care Proxy’s decision be guided by </w:t>
      </w:r>
      <w:proofErr w:type="gramStart"/>
      <w:r w:rsidRPr="00EF66FF">
        <w:t>taking into account</w:t>
      </w:r>
      <w:proofErr w:type="gramEnd"/>
      <w:r w:rsidRPr="00EF66FF">
        <w:t>:</w:t>
      </w:r>
    </w:p>
    <w:p w14:paraId="045D8F07" w14:textId="77777777" w:rsidR="00BD711E" w:rsidRPr="00EF66FF" w:rsidRDefault="006340CC" w:rsidP="006340CC">
      <w:pPr>
        <w:pStyle w:val="TextHeading3"/>
        <w:numPr>
          <w:ilvl w:val="0"/>
          <w:numId w:val="17"/>
        </w:numPr>
      </w:pPr>
      <w:r w:rsidRPr="00EF66FF">
        <w:t>the provisions of this instrument;</w:t>
      </w:r>
    </w:p>
    <w:p w14:paraId="045D8F08" w14:textId="77777777" w:rsidR="00BD711E" w:rsidRPr="00EF66FF" w:rsidRDefault="006340CC" w:rsidP="006340CC">
      <w:pPr>
        <w:pStyle w:val="TextHeading3"/>
        <w:numPr>
          <w:ilvl w:val="0"/>
          <w:numId w:val="17"/>
        </w:numPr>
      </w:pPr>
      <w:r w:rsidRPr="00EF66FF">
        <w:t>any preferences that I may have expressed on the subject;</w:t>
      </w:r>
    </w:p>
    <w:p w14:paraId="045D8F09" w14:textId="77777777" w:rsidR="00BD711E" w:rsidRPr="00EF66FF" w:rsidRDefault="006340CC" w:rsidP="006340CC">
      <w:pPr>
        <w:pStyle w:val="TextHeading3"/>
        <w:numPr>
          <w:ilvl w:val="0"/>
          <w:numId w:val="17"/>
        </w:numPr>
      </w:pPr>
      <w:r w:rsidRPr="00EF66FF">
        <w:t>what my Health Care Proxy believes I would want done in the circumstances if I were able to express myself; and</w:t>
      </w:r>
    </w:p>
    <w:p w14:paraId="045D8F0A" w14:textId="77777777" w:rsidR="00BD711E" w:rsidRPr="00EF66FF" w:rsidRDefault="006340CC" w:rsidP="006340CC">
      <w:pPr>
        <w:pStyle w:val="TextHeading3"/>
        <w:numPr>
          <w:ilvl w:val="0"/>
          <w:numId w:val="17"/>
        </w:numPr>
        <w:rPr>
          <w:color w:val="000000"/>
        </w:rPr>
      </w:pPr>
      <w:r w:rsidRPr="00EF66FF">
        <w:t>any information given to my Health Care Proxy by the physicians treating me as to my medical diagnosis and prognosis and the intrusiveness, pain, risks, and side effects of the treatment.</w:t>
      </w:r>
    </w:p>
    <w:p w14:paraId="045D8F0B" w14:textId="77777777" w:rsidR="00BD711E" w:rsidRPr="00EF66FF" w:rsidRDefault="006340CC">
      <w:pPr>
        <w:pStyle w:val="TextHeading2"/>
      </w:pPr>
      <w:r w:rsidRPr="00EF66FF">
        <w:t xml:space="preserve">I want to leave my family, friends, and persons who care about me with assurances of my love, and without the burdens of guilt or conflict.  My purposes in leaving these instructions are to alleviate uncertainty that otherwise may arise in connection with decisions about my medical care, to promote family harmony, and to clarify instructions to my health care providers.  My Health Care Proxy’s authority to act on my behalf concerning my medical care includes decisions concerning artificial life support, medical treatment, surgery and other medical procedures; artificial nourishment and hydration; resuscitation decisions (including Do Not Resuscitate [DNR] orders and Cardiopulmonary Resuscitation [CPR] directives); amputation of my limbs; blood transfusions; experimental drugs and medical procedures; the administration of pharmaceutical agents; arrangements for my </w:t>
      </w:r>
      <w:proofErr w:type="spellStart"/>
      <w:r w:rsidRPr="00EF66FF">
        <w:t>longterm</w:t>
      </w:r>
      <w:proofErr w:type="spellEnd"/>
      <w:r w:rsidRPr="00EF66FF">
        <w:t xml:space="preserve"> care.</w:t>
      </w:r>
    </w:p>
    <w:p w14:paraId="045D8F0C" w14:textId="77777777" w:rsidR="00BD711E" w:rsidRPr="00EF66FF" w:rsidRDefault="006340CC">
      <w:pPr>
        <w:pStyle w:val="TextHeading2"/>
      </w:pPr>
      <w:r w:rsidRPr="00EF66FF">
        <w:lastRenderedPageBreak/>
        <w:t>I affirm my belief in the importance and value of my personal dignity, both in living and in dying.</w:t>
      </w:r>
    </w:p>
    <w:p w14:paraId="045D8F0D" w14:textId="77777777" w:rsidR="00BD711E" w:rsidRPr="00EF66FF" w:rsidRDefault="006340CC" w:rsidP="00815D54">
      <w:pPr>
        <w:pStyle w:val="Heading2"/>
      </w:pPr>
      <w:bookmarkStart w:id="7" w:name="14505429084747146641"/>
      <w:r w:rsidRPr="00EF66FF">
        <w:t>Longterm or Hospice Care</w:t>
      </w:r>
      <w:bookmarkEnd w:id="7"/>
    </w:p>
    <w:p w14:paraId="045D8F0E" w14:textId="77777777" w:rsidR="00BD711E" w:rsidRPr="00EF66FF" w:rsidRDefault="006340CC">
      <w:pPr>
        <w:pStyle w:val="TextHeading2"/>
      </w:pPr>
      <w:r w:rsidRPr="00EF66FF">
        <w:t xml:space="preserve">My Health Care Proxy may select a facility for my nursing, convalescent, or hospice care and establish my residence and placement in a secure unit therein if the facility provides the quality of care appropriate for my medical needs and mental condition.  For the purposes of arranging or providing </w:t>
      </w:r>
      <w:proofErr w:type="spellStart"/>
      <w:r w:rsidRPr="00EF66FF">
        <w:t>longterm</w:t>
      </w:r>
      <w:proofErr w:type="spellEnd"/>
      <w:r w:rsidRPr="00EF66FF">
        <w:t xml:space="preserve"> care, my Health Care Proxy has authority to facilitate my transportation and establish my legal residence within or beyond the state of Massachusetts.</w:t>
      </w:r>
    </w:p>
    <w:p w14:paraId="045D8F0F" w14:textId="77777777" w:rsidR="00BD711E" w:rsidRPr="00EF66FF" w:rsidRDefault="006340CC" w:rsidP="00815D54">
      <w:pPr>
        <w:pStyle w:val="Heading2"/>
      </w:pPr>
      <w:bookmarkStart w:id="8" w:name="15106017292308004974"/>
      <w:r w:rsidRPr="00EF66FF">
        <w:t>Maintain Me in My Residence</w:t>
      </w:r>
      <w:bookmarkEnd w:id="8"/>
    </w:p>
    <w:p w14:paraId="045D8F10" w14:textId="77777777" w:rsidR="00BD711E" w:rsidRPr="00EF66FF" w:rsidRDefault="006340CC">
      <w:pPr>
        <w:pStyle w:val="TextHeading2"/>
      </w:pPr>
      <w:r w:rsidRPr="00EF66FF">
        <w:t xml:space="preserve">I authorize my Health Care Proxy to take whatever steps are necessary or advisable to enable me to remain in my personal residence as long as it is reasonable under the circumstances.  I realize that my health may deteriorate so that it becomes necessary to have round-the-clock nursing care if I am to remain in my personal residence, and I direct my Health Care Proxy to obtain that care, including any equipment that might assist in my care, as is reasonable under the circumstances.  Specifically, I do not want to be hospitalized or put in a convalescent or similar home </w:t>
      </w:r>
      <w:proofErr w:type="gramStart"/>
      <w:r w:rsidRPr="00EF66FF">
        <w:t>as long as</w:t>
      </w:r>
      <w:proofErr w:type="gramEnd"/>
      <w:r w:rsidRPr="00EF66FF">
        <w:t xml:space="preserve"> it is reasonable to maintain me in my personal residence.</w:t>
      </w:r>
    </w:p>
    <w:p w14:paraId="045D8F11" w14:textId="77777777" w:rsidR="00BD711E" w:rsidRPr="00EF66FF" w:rsidRDefault="006340CC" w:rsidP="00815D54">
      <w:pPr>
        <w:pStyle w:val="Heading2"/>
      </w:pPr>
      <w:bookmarkStart w:id="9" w:name="14505908708652856179"/>
      <w:bookmarkStart w:id="10" w:name="_Ref432056581"/>
      <w:r w:rsidRPr="00EF66FF">
        <w:t>Medical Information and Medical Records</w:t>
      </w:r>
      <w:bookmarkEnd w:id="9"/>
      <w:bookmarkEnd w:id="10"/>
    </w:p>
    <w:p w14:paraId="045D8F12" w14:textId="77777777" w:rsidR="00BD711E" w:rsidRPr="00EF66FF" w:rsidRDefault="006340CC">
      <w:pPr>
        <w:pStyle w:val="TextHeading2"/>
      </w:pPr>
      <w:r w:rsidRPr="00EF66FF">
        <w:t xml:space="preserve">Acting on my behalf, my Health Care Proxy may have access to all of my medical information and photocopies of my medical records from my health care providers including physicians, dentists, podiatrists, physical therapists, chiropractic physicians and chiropractors, pharmacists, optometrists, psychologists, social workers, hospitals, hospices, and other treatment facilities; may disclose medical and related information concerning my treatment to appropriate health care providers; and may admit or transfer me to such hospitals, hospices, or treatment facilities as my Health Care Proxy determines to be in my best interests.  </w:t>
      </w:r>
    </w:p>
    <w:p w14:paraId="045D8F13" w14:textId="77777777" w:rsidR="00BD711E" w:rsidRPr="00EF66FF" w:rsidRDefault="006340CC">
      <w:pPr>
        <w:pStyle w:val="TextHeading2"/>
      </w:pPr>
      <w:proofErr w:type="gramStart"/>
      <w:r w:rsidRPr="00EF66FF">
        <w:t>In order for</w:t>
      </w:r>
      <w:proofErr w:type="gramEnd"/>
      <w:r w:rsidRPr="00EF66FF">
        <w:t xml:space="preserve"> my Health Care Proxy to fulfill his or her duties, my treating physician or hospital is to discuss my medical condition with and disclose all medical records to my Health Care Proxy.</w:t>
      </w:r>
    </w:p>
    <w:p w14:paraId="045D8F14" w14:textId="77777777" w:rsidR="00BD711E" w:rsidRPr="00EF66FF" w:rsidRDefault="006340CC" w:rsidP="00815D54">
      <w:pPr>
        <w:pStyle w:val="Heading2"/>
      </w:pPr>
      <w:bookmarkStart w:id="11" w:name="1956974807065077011"/>
      <w:r w:rsidRPr="00EF66FF">
        <w:t>Employ and Discharge Health Care Personnel</w:t>
      </w:r>
      <w:bookmarkEnd w:id="11"/>
    </w:p>
    <w:p w14:paraId="045D8F15" w14:textId="77777777" w:rsidR="00BD711E" w:rsidRPr="00EF66FF" w:rsidRDefault="006340CC">
      <w:pPr>
        <w:pStyle w:val="TextHeading2"/>
      </w:pPr>
      <w:r w:rsidRPr="00EF66FF">
        <w:t>My Health Care Proxy may employ and discharge medical personnel including physicians, psychiatrists, dentists, nurses, and therapists as my Health Care Proxy determines necessary for my physical, mental, and emotional well-being, and pay them reasonable compensation.</w:t>
      </w:r>
    </w:p>
    <w:p w14:paraId="045D8F16" w14:textId="77777777" w:rsidR="00BD711E" w:rsidRPr="00EF66FF" w:rsidRDefault="006340CC" w:rsidP="00815D54">
      <w:pPr>
        <w:pStyle w:val="Heading2"/>
      </w:pPr>
      <w:bookmarkStart w:id="12" w:name="1957454430970786549"/>
      <w:r w:rsidRPr="00EF66FF">
        <w:t>Pain Relief</w:t>
      </w:r>
      <w:bookmarkEnd w:id="12"/>
    </w:p>
    <w:p w14:paraId="045D8F17" w14:textId="77777777" w:rsidR="00BD711E" w:rsidRPr="00EF66FF" w:rsidRDefault="006340CC">
      <w:pPr>
        <w:pStyle w:val="TextHeading2"/>
      </w:pPr>
      <w:r w:rsidRPr="00EF66FF">
        <w:t>I want to ensure that my Health Care Proxy and physician protect my comfort and freedom from pain insofar as possible.  I authorize my Health Care Proxy to consent on my behalf to the administration of whatever pain-relieving drugs and pain-relieving surgical procedures my Health Care Proxy, upon medical advice, believes may provide comfort to me, even though such drugs or procedures may lead to pharmaceutical addictions, lower blood pressure, lower levels of breathing, or hasten my death.  Even if artificial life support or aggressive medical treatment has been withdrawn or refused, I want to be kept as comfortable as possible, and I do not want to be neglected by medical or nursing staff.</w:t>
      </w:r>
    </w:p>
    <w:p w14:paraId="045D8F18" w14:textId="77777777" w:rsidR="00BD711E" w:rsidRPr="00EF66FF" w:rsidRDefault="006340CC" w:rsidP="00815D54">
      <w:pPr>
        <w:pStyle w:val="Heading2"/>
      </w:pPr>
      <w:bookmarkStart w:id="13" w:name="1957934054876496087"/>
      <w:r w:rsidRPr="00EF66FF">
        <w:t>Grant Releases</w:t>
      </w:r>
      <w:bookmarkEnd w:id="13"/>
    </w:p>
    <w:p w14:paraId="045D8F19" w14:textId="77777777" w:rsidR="00BD711E" w:rsidRPr="00EF66FF" w:rsidRDefault="006340CC">
      <w:pPr>
        <w:pStyle w:val="TextHeading2"/>
      </w:pPr>
      <w:r w:rsidRPr="00EF66FF">
        <w:t xml:space="preserve">My Health Care Proxy may grant, in conjunction with any instructions given under this instrument, releases from all liability for damages suffered or to be suffered by me to hospital staff, physicians, </w:t>
      </w:r>
      <w:r w:rsidRPr="00EF66FF">
        <w:lastRenderedPageBreak/>
        <w:t xml:space="preserve">nurses, and other medical and hospital administrative personnel who act in reliance on instructions given by my Health Care Proxy or who render written opinions to my Health Care Proxy in connection with any matter described in this instrument.  My Health Care Proxy may sign documents titled or purporting to be a </w:t>
      </w:r>
      <w:r w:rsidRPr="00EF66FF">
        <w:rPr>
          <w:i/>
        </w:rPr>
        <w:t>Refusal to Permit Treatment</w:t>
      </w:r>
      <w:r w:rsidRPr="00EF66FF">
        <w:t xml:space="preserve"> and </w:t>
      </w:r>
      <w:r w:rsidRPr="00EF66FF">
        <w:rPr>
          <w:i/>
        </w:rPr>
        <w:t>Leaving Hospital Against Medical Advice</w:t>
      </w:r>
      <w:r w:rsidRPr="00EF66FF">
        <w:t xml:space="preserve"> as well as any necessary waivers of or releases from liability required by any hospital or physician to implement my wishes regarding medical treatment or nontreatment.</w:t>
      </w:r>
    </w:p>
    <w:p w14:paraId="045D8F1A" w14:textId="77777777" w:rsidR="00BD711E" w:rsidRPr="00EF66FF" w:rsidRDefault="006340CC" w:rsidP="00815D54">
      <w:pPr>
        <w:pStyle w:val="Heading2"/>
      </w:pPr>
      <w:bookmarkStart w:id="14" w:name="1958413678782205625"/>
      <w:r w:rsidRPr="00EF66FF">
        <w:t>Living Will</w:t>
      </w:r>
      <w:bookmarkEnd w:id="14"/>
    </w:p>
    <w:p w14:paraId="045D8F1B" w14:textId="77777777" w:rsidR="00BD711E" w:rsidRPr="00EF66FF" w:rsidRDefault="006340CC">
      <w:pPr>
        <w:pStyle w:val="TextHeading2"/>
      </w:pPr>
      <w:r w:rsidRPr="00EF66FF">
        <w:t>At the time of my execution of this document, I have not executed a Living Will.  If I execute a Living Will in the future, I do not want my Health Care Proxy’s powers to be limited by the terms or conditions of a Living Will.</w:t>
      </w:r>
    </w:p>
    <w:p w14:paraId="045D8F1D" w14:textId="061FF134" w:rsidR="00BD711E" w:rsidRPr="00EF66FF" w:rsidRDefault="006340CC">
      <w:pPr>
        <w:pStyle w:val="TextHeading2"/>
      </w:pPr>
      <w:r w:rsidRPr="00EF66FF">
        <w:t>If I become unconscious or incompetent in a state where this Health Care Proxy is not enforceable, I authorize my Health Care Proxy to transport me or arrange for my transportation to a jurisdiction where my medical directives will be enforceable.</w:t>
      </w:r>
    </w:p>
    <w:p w14:paraId="045D8F1E" w14:textId="77777777" w:rsidR="00BD711E" w:rsidRPr="00EF66FF" w:rsidRDefault="006340CC" w:rsidP="00815D54">
      <w:pPr>
        <w:pStyle w:val="Heading1"/>
      </w:pPr>
      <w:r w:rsidRPr="00EF66FF">
        <w:br/>
        <w:t>Legal and Administrative Powers and Provisions</w:t>
      </w:r>
      <w:bookmarkStart w:id="15" w:name="1958893302687915163"/>
      <w:bookmarkEnd w:id="15"/>
    </w:p>
    <w:p w14:paraId="045D8F1F" w14:textId="77777777" w:rsidR="00BD711E" w:rsidRPr="00EF66FF" w:rsidRDefault="006340CC" w:rsidP="00815D54">
      <w:pPr>
        <w:pStyle w:val="Heading2"/>
      </w:pPr>
      <w:bookmarkStart w:id="16" w:name="236780986576800850"/>
      <w:r w:rsidRPr="00EF66FF">
        <w:t>Health Insurance Portability and Accountability Act</w:t>
      </w:r>
      <w:bookmarkEnd w:id="16"/>
    </w:p>
    <w:p w14:paraId="045D8F20" w14:textId="77777777" w:rsidR="00BD711E" w:rsidRPr="00EF66FF" w:rsidRDefault="006340CC">
      <w:pPr>
        <w:pStyle w:val="TextHeading2"/>
      </w:pPr>
      <w:r w:rsidRPr="00EF66FF">
        <w:t>I grant my Health Care Proxy the power and authority to serve as my authorized recipient for all purposes of the Health Insurance Portability and Accountability Act (HIPAA) of 1996 and its regulations immediately upon my signing this document.</w:t>
      </w:r>
    </w:p>
    <w:p w14:paraId="045D8F21" w14:textId="77777777" w:rsidR="00BD711E" w:rsidRPr="00EF66FF" w:rsidRDefault="006340CC">
      <w:pPr>
        <w:pStyle w:val="TextHeading2"/>
      </w:pPr>
      <w:r w:rsidRPr="00EF66FF">
        <w:t>Pursuant to HIPAA, I specifically authorize my Health Care Proxy as my HIPAA-authorized recipient to request, receive, and review any information regarding my physical health, including all HIPAA-protected health information, medical, and hospital records; to execute on my behalf any authorizations, releases, or other documents that may be required to obtain this information; and to consent to the disclosure of this information.  I further authorize my Health Care Proxy to execute on my behalf valid authorizations for the release of HIPAA-protected health information.</w:t>
      </w:r>
    </w:p>
    <w:p w14:paraId="045D8F22" w14:textId="77777777" w:rsidR="00BD711E" w:rsidRPr="00EF66FF" w:rsidRDefault="006340CC">
      <w:pPr>
        <w:pStyle w:val="TextHeading2"/>
      </w:pPr>
      <w:r w:rsidRPr="00EF66FF">
        <w:t>By signing this Health Care Proxy, I specifically authorize my physician, hospital, or health care provider to release any medical records to my Health Care Proxy or any person designated in a valid authorization for the release of HIPAA-protected health information executed by my Health Care Proxy.  Further, I waive any liability to any physician, hospital, or health care provider that releases any of my medical records to my Health Care Proxy and acknowledge that the health information that would otherwise be protected under HIPAA will no longer be protected.</w:t>
      </w:r>
    </w:p>
    <w:p w14:paraId="045D8F23" w14:textId="77777777" w:rsidR="00BD711E" w:rsidRPr="00EF66FF" w:rsidRDefault="006340CC" w:rsidP="00815D54">
      <w:pPr>
        <w:pStyle w:val="Heading2"/>
      </w:pPr>
      <w:bookmarkStart w:id="17" w:name="7856223850903978073"/>
      <w:r w:rsidRPr="00EF66FF">
        <w:t>Guardian</w:t>
      </w:r>
      <w:bookmarkEnd w:id="17"/>
    </w:p>
    <w:p w14:paraId="045D8F24" w14:textId="77777777" w:rsidR="00BD711E" w:rsidRPr="00EF66FF" w:rsidRDefault="006340CC">
      <w:pPr>
        <w:pStyle w:val="TextHeading2"/>
      </w:pPr>
      <w:r w:rsidRPr="00EF66FF">
        <w:t>My Health Care Proxy’s authority precludes the need for appointment of a Guardian.  But if any proceeding is commenced for the appointment of a Guardian, I nominate my Health Care Proxy to serve as Guardian.</w:t>
      </w:r>
    </w:p>
    <w:p w14:paraId="045D8F25" w14:textId="77777777" w:rsidR="00BD711E" w:rsidRPr="00EF66FF" w:rsidRDefault="006340CC" w:rsidP="00815D54">
      <w:pPr>
        <w:pStyle w:val="Heading2"/>
      </w:pPr>
      <w:bookmarkStart w:id="18" w:name="7856703474809687611"/>
      <w:r w:rsidRPr="00EF66FF">
        <w:t>Third-Party Reliance</w:t>
      </w:r>
      <w:bookmarkEnd w:id="18"/>
    </w:p>
    <w:p w14:paraId="045D8F26" w14:textId="77777777" w:rsidR="00BD711E" w:rsidRPr="00EF66FF" w:rsidRDefault="006340CC">
      <w:pPr>
        <w:pStyle w:val="TextHeading2"/>
      </w:pPr>
      <w:r w:rsidRPr="00EF66FF">
        <w:t xml:space="preserve">My Health Care Proxy’s instructions and decisions regarding my medical treatment are binding on third parties.  No person, medical facility, or institution will incur any liability to me or to my estate by complying with my Health Care Proxy’s instructions.  My Health Care Proxy is authorized to execute consents, waivers, and releases of liability on my behalf and on behalf of my estate to all </w:t>
      </w:r>
      <w:r w:rsidRPr="00EF66FF">
        <w:lastRenderedPageBreak/>
        <w:t xml:space="preserve">medical personnel who comply with my Health Care Proxy’s instructions.  Furthermore, I authorize my Health Care Proxy to indemnify and hold harmless, at my expense, any third party who accepts and acts under this Health Care Proxy, and I agree to be bound by any indemnity </w:t>
      </w:r>
      <w:proofErr w:type="gramStart"/>
      <w:r w:rsidRPr="00EF66FF">
        <w:t>entered into</w:t>
      </w:r>
      <w:proofErr w:type="gramEnd"/>
      <w:r w:rsidRPr="00EF66FF">
        <w:t xml:space="preserve"> by my Health Care Proxy.</w:t>
      </w:r>
    </w:p>
    <w:p w14:paraId="045D8F27" w14:textId="77777777" w:rsidR="00BD711E" w:rsidRPr="00EF66FF" w:rsidRDefault="006340CC" w:rsidP="00815D54">
      <w:pPr>
        <w:pStyle w:val="Heading2"/>
      </w:pPr>
      <w:bookmarkStart w:id="19" w:name="7857183098715397149"/>
      <w:r w:rsidRPr="00EF66FF">
        <w:t>Enforcement by Health Care Proxy</w:t>
      </w:r>
      <w:bookmarkEnd w:id="19"/>
    </w:p>
    <w:p w14:paraId="045D8F28" w14:textId="77777777" w:rsidR="00BD711E" w:rsidRPr="00EF66FF" w:rsidRDefault="006340CC">
      <w:pPr>
        <w:pStyle w:val="TextHeading2"/>
      </w:pPr>
      <w:r w:rsidRPr="00EF66FF">
        <w:t>I authorize my Health Care Proxy to seek on my behalf and at my expense:</w:t>
      </w:r>
    </w:p>
    <w:p w14:paraId="045D8F29" w14:textId="77777777" w:rsidR="00BD711E" w:rsidRPr="00EF66FF" w:rsidRDefault="006340CC" w:rsidP="006340CC">
      <w:pPr>
        <w:pStyle w:val="TextHeading3"/>
        <w:numPr>
          <w:ilvl w:val="0"/>
          <w:numId w:val="18"/>
        </w:numPr>
      </w:pPr>
      <w:r w:rsidRPr="00EF66FF">
        <w:t xml:space="preserve">a declaratory judgment from any court of competent jurisdiction interpreting the validity of this instrument or any of the acts authorized by this instrument, but a declaratory judgment is not required for my Health Care Proxy to perform any act authorized by this instrument; </w:t>
      </w:r>
    </w:p>
    <w:p w14:paraId="045D8F2A" w14:textId="77777777" w:rsidR="00BD711E" w:rsidRPr="00EF66FF" w:rsidRDefault="006340CC" w:rsidP="006340CC">
      <w:pPr>
        <w:pStyle w:val="TextHeading3"/>
        <w:numPr>
          <w:ilvl w:val="0"/>
          <w:numId w:val="18"/>
        </w:numPr>
      </w:pPr>
      <w:r w:rsidRPr="00EF66FF">
        <w:t>an injunction requiring compliance with my Health Care Proxy’s instructions by any person providing medical or personal care to me; or</w:t>
      </w:r>
    </w:p>
    <w:p w14:paraId="045D8F2B" w14:textId="77777777" w:rsidR="00BD711E" w:rsidRPr="00EF66FF" w:rsidRDefault="006340CC" w:rsidP="006340CC">
      <w:pPr>
        <w:pStyle w:val="TextHeading3"/>
        <w:numPr>
          <w:ilvl w:val="0"/>
          <w:numId w:val="18"/>
        </w:numPr>
      </w:pPr>
      <w:r w:rsidRPr="00EF66FF">
        <w:t>actual and punitive damages against any person responsible for providing medical or personal care to me who willfully fails or refuses to follow my Health Care Proxy’s instructions.</w:t>
      </w:r>
    </w:p>
    <w:p w14:paraId="045D8F2C" w14:textId="77777777" w:rsidR="00BD711E" w:rsidRPr="00EF66FF" w:rsidRDefault="006340CC" w:rsidP="00815D54">
      <w:pPr>
        <w:pStyle w:val="Heading2"/>
      </w:pPr>
      <w:bookmarkStart w:id="20" w:name="7858382158479670994"/>
      <w:r w:rsidRPr="00EF66FF">
        <w:t>Release of Health Care Proxy’s Personal Liability</w:t>
      </w:r>
      <w:bookmarkEnd w:id="20"/>
    </w:p>
    <w:p w14:paraId="045D8F2D" w14:textId="77777777" w:rsidR="00BD711E" w:rsidRPr="00EF66FF" w:rsidRDefault="006340CC">
      <w:pPr>
        <w:pStyle w:val="TextHeading2"/>
      </w:pPr>
      <w:r w:rsidRPr="00EF66FF">
        <w:t>My Health Care Proxy will not incur any personal liability to me or my estate arising from the good faith exercise of discretion or performance of acts and duties relating to my medical treatment and personal care.</w:t>
      </w:r>
    </w:p>
    <w:p w14:paraId="045D8F2E" w14:textId="77777777" w:rsidR="00BD711E" w:rsidRPr="00EF66FF" w:rsidRDefault="006340CC" w:rsidP="00815D54">
      <w:pPr>
        <w:pStyle w:val="Heading2"/>
      </w:pPr>
      <w:bookmarkStart w:id="21" w:name="13755952518648588673"/>
      <w:r w:rsidRPr="00EF66FF">
        <w:t>Reimbursement of Health Care Proxy</w:t>
      </w:r>
      <w:bookmarkEnd w:id="21"/>
    </w:p>
    <w:p w14:paraId="045D8F2F" w14:textId="77777777" w:rsidR="00BD711E" w:rsidRPr="00EF66FF" w:rsidRDefault="006340CC">
      <w:pPr>
        <w:pStyle w:val="TextHeading2"/>
      </w:pPr>
      <w:r w:rsidRPr="00EF66FF">
        <w:t>My Health Care Proxy is entitled to reimbursement for all reasonable expenses arising from the performance of acts and duties relating to my medical treatment and personal care under this instrument.</w:t>
      </w:r>
    </w:p>
    <w:p w14:paraId="045D8F30" w14:textId="77777777" w:rsidR="00BD711E" w:rsidRPr="00EF66FF" w:rsidRDefault="006340CC" w:rsidP="00815D54">
      <w:pPr>
        <w:pStyle w:val="Heading2"/>
      </w:pPr>
      <w:bookmarkStart w:id="22" w:name="13756432142554298211"/>
      <w:r w:rsidRPr="00EF66FF">
        <w:t>Copies Effective as Originals</w:t>
      </w:r>
      <w:bookmarkEnd w:id="22"/>
    </w:p>
    <w:p w14:paraId="045D8F31" w14:textId="77777777" w:rsidR="00BD711E" w:rsidRPr="00EF66FF" w:rsidRDefault="006340CC">
      <w:pPr>
        <w:pStyle w:val="TextHeading2"/>
      </w:pPr>
      <w:r w:rsidRPr="00EF66FF">
        <w:t xml:space="preserve">Photocopies of this instrument are effective and enforceable as originals, and third parties are entitled to rely on photocopies of this instrument for the full force and effect of all stated terms.  The word </w:t>
      </w:r>
      <w:r w:rsidRPr="00EF66FF">
        <w:rPr>
          <w:i/>
        </w:rPr>
        <w:t>photocopies</w:t>
      </w:r>
      <w:r w:rsidRPr="00EF66FF">
        <w:t xml:space="preserve"> </w:t>
      </w:r>
      <w:proofErr w:type="gramStart"/>
      <w:r w:rsidRPr="00EF66FF">
        <w:t>includes</w:t>
      </w:r>
      <w:proofErr w:type="gramEnd"/>
      <w:r w:rsidRPr="00EF66FF">
        <w:t xml:space="preserve"> facsimiles, digital, or other reproductions.</w:t>
      </w:r>
    </w:p>
    <w:p w14:paraId="045D8F32" w14:textId="77777777" w:rsidR="00BD711E" w:rsidRPr="00EF66FF" w:rsidRDefault="006340CC" w:rsidP="00815D54">
      <w:pPr>
        <w:pStyle w:val="Heading2"/>
      </w:pPr>
      <w:bookmarkStart w:id="23" w:name="13756911766460007749"/>
      <w:r w:rsidRPr="00EF66FF">
        <w:t>Interstate Enforceability</w:t>
      </w:r>
      <w:bookmarkEnd w:id="23"/>
    </w:p>
    <w:p w14:paraId="045D8F33" w14:textId="77777777" w:rsidR="00BD711E" w:rsidRPr="00EF66FF" w:rsidRDefault="006340CC">
      <w:pPr>
        <w:pStyle w:val="TextHeading2"/>
      </w:pPr>
      <w:r w:rsidRPr="00EF66FF">
        <w:t>My intention is that the terms of this instrument be honored in any jurisdiction, regardless of its conformity to that jurisdiction’s technical requirements and legal formalities.</w:t>
      </w:r>
    </w:p>
    <w:p w14:paraId="045D8F34" w14:textId="77777777" w:rsidR="00BD711E" w:rsidRPr="00EF66FF" w:rsidRDefault="006340CC" w:rsidP="00815D54">
      <w:pPr>
        <w:pStyle w:val="Heading2"/>
      </w:pPr>
      <w:bookmarkStart w:id="24" w:name="13757391390365717287"/>
      <w:r w:rsidRPr="00EF66FF">
        <w:t>Severability</w:t>
      </w:r>
      <w:bookmarkEnd w:id="24"/>
    </w:p>
    <w:p w14:paraId="045D8F35" w14:textId="77777777" w:rsidR="00BD711E" w:rsidRPr="00EF66FF" w:rsidRDefault="006340CC">
      <w:pPr>
        <w:pStyle w:val="TextHeading2"/>
      </w:pPr>
      <w:r w:rsidRPr="00EF66FF">
        <w:t>The invalidity or unenforceability of any provision of this instrument does not affect the validity or enforceability of any other provision of this instrument.  If any provision of this instrument is declared invalid for any reason, the remaining provisions will remain in full force and effect.</w:t>
      </w:r>
    </w:p>
    <w:p w14:paraId="045D8F36" w14:textId="77777777" w:rsidR="00BD711E" w:rsidRPr="00EF66FF" w:rsidRDefault="006340CC" w:rsidP="00815D54">
      <w:pPr>
        <w:pStyle w:val="Heading2"/>
      </w:pPr>
      <w:bookmarkStart w:id="25" w:name="13757871014271426825"/>
      <w:r w:rsidRPr="00EF66FF">
        <w:t>Amendment and Revocation</w:t>
      </w:r>
      <w:bookmarkEnd w:id="25"/>
    </w:p>
    <w:p w14:paraId="045D8F37" w14:textId="77777777" w:rsidR="00BD711E" w:rsidRPr="00EF66FF" w:rsidRDefault="006340CC">
      <w:pPr>
        <w:pStyle w:val="TextHeading2"/>
      </w:pPr>
      <w:r w:rsidRPr="00EF66FF">
        <w:t>I reserve the right to revoke my Health Care Proxy’s authority orally or in writing.</w:t>
      </w:r>
    </w:p>
    <w:p w14:paraId="045D8F38" w14:textId="77777777" w:rsidR="00BD711E" w:rsidRPr="00EF66FF" w:rsidRDefault="006340CC" w:rsidP="00815D54">
      <w:pPr>
        <w:pStyle w:val="Heading2"/>
      </w:pPr>
      <w:bookmarkStart w:id="26" w:name="1208697300730792888"/>
      <w:r w:rsidRPr="00EF66FF">
        <w:lastRenderedPageBreak/>
        <w:t>Revocation of Prior Powers</w:t>
      </w:r>
      <w:bookmarkEnd w:id="26"/>
    </w:p>
    <w:p w14:paraId="045D8F3A" w14:textId="05BEC1E9" w:rsidR="00BD711E" w:rsidRPr="00EF66FF" w:rsidRDefault="006340CC" w:rsidP="00673FD3">
      <w:pPr>
        <w:pStyle w:val="TextHeading2"/>
      </w:pPr>
      <w:r w:rsidRPr="00EF66FF">
        <w:t xml:space="preserve">Unless specifically </w:t>
      </w:r>
      <w:proofErr w:type="gramStart"/>
      <w:r w:rsidRPr="00EF66FF">
        <w:t>excepted</w:t>
      </w:r>
      <w:proofErr w:type="gramEnd"/>
      <w:r w:rsidRPr="00EF66FF">
        <w:t xml:space="preserve"> in this instrument, this Health Care Proxy supersedes any prior medical durable power of attorney that I have executed.  But this instrument does not affect any other unrelated powers previously conveyed by me through general or limited powers of attorney; these powers are to continue in full force until revoked by me or otherwise terminated.</w:t>
      </w:r>
    </w:p>
    <w:p w14:paraId="045D8F3B" w14:textId="77777777" w:rsidR="00BD711E" w:rsidRPr="00EF66FF" w:rsidRDefault="006340CC" w:rsidP="00815D54">
      <w:pPr>
        <w:pStyle w:val="Heading1"/>
      </w:pPr>
      <w:r w:rsidRPr="00EF66FF">
        <w:br/>
        <w:t>Definitions</w:t>
      </w:r>
      <w:bookmarkStart w:id="27" w:name="1209176924636502426"/>
      <w:bookmarkEnd w:id="27"/>
    </w:p>
    <w:p w14:paraId="045D8F3C" w14:textId="77777777" w:rsidR="00BD711E" w:rsidRPr="00EF66FF" w:rsidRDefault="006340CC" w:rsidP="00815D54">
      <w:pPr>
        <w:pStyle w:val="Heading2"/>
      </w:pPr>
      <w:bookmarkStart w:id="28" w:name="1209416736589357195"/>
      <w:r w:rsidRPr="00EF66FF">
        <w:t>Shall and May</w:t>
      </w:r>
      <w:bookmarkEnd w:id="28"/>
    </w:p>
    <w:p w14:paraId="045D8F3D" w14:textId="77777777" w:rsidR="00BD711E" w:rsidRPr="00EF66FF" w:rsidRDefault="006340CC">
      <w:pPr>
        <w:pStyle w:val="TextHeading2"/>
      </w:pPr>
      <w:r w:rsidRPr="00EF66FF">
        <w:t xml:space="preserve">Unless otherwise specifically provided in this document or by the context in which used, I use the word </w:t>
      </w:r>
      <w:r w:rsidRPr="00EF66FF">
        <w:rPr>
          <w:i/>
        </w:rPr>
        <w:t>shall</w:t>
      </w:r>
      <w:r w:rsidRPr="00EF66FF">
        <w:t xml:space="preserve"> in this document to impose a duty, command, direction, or requirement, and the word </w:t>
      </w:r>
      <w:r w:rsidRPr="00EF66FF">
        <w:rPr>
          <w:i/>
        </w:rPr>
        <w:t>may</w:t>
      </w:r>
      <w:r w:rsidRPr="00EF66FF">
        <w:t xml:space="preserve"> to allow or permit, but not require.  In the context of my Health Care Proxy, when I use the word </w:t>
      </w:r>
      <w:r w:rsidRPr="00EF66FF">
        <w:rPr>
          <w:i/>
        </w:rPr>
        <w:t>shall,</w:t>
      </w:r>
      <w:r w:rsidRPr="00EF66FF">
        <w:t xml:space="preserve"> I intend to impose a fiduciary duty on my Health Care Proxy.  When I use the word </w:t>
      </w:r>
      <w:r w:rsidRPr="00EF66FF">
        <w:rPr>
          <w:i/>
        </w:rPr>
        <w:t>may</w:t>
      </w:r>
      <w:r w:rsidRPr="00EF66FF">
        <w:t>, I intend that my Health Care Proxy is empowered to act with sole and absolute discretion unless otherwise stated in this document.</w:t>
      </w:r>
    </w:p>
    <w:p w14:paraId="045D8F3E" w14:textId="77777777" w:rsidR="00BD711E" w:rsidRPr="00EF66FF" w:rsidRDefault="00BD711E">
      <w:pPr>
        <w:spacing w:line="360" w:lineRule="auto"/>
      </w:pPr>
    </w:p>
    <w:p w14:paraId="045D8F3F" w14:textId="77777777" w:rsidR="00BD711E" w:rsidRPr="00EF66FF" w:rsidRDefault="006340CC" w:rsidP="004B423B">
      <w:pPr>
        <w:tabs>
          <w:tab w:val="left" w:pos="9270"/>
        </w:tabs>
        <w:spacing w:before="120" w:after="120"/>
      </w:pPr>
      <w:bookmarkStart w:id="29" w:name="BeginAcknowledgement"/>
      <w:r w:rsidRPr="00EF66FF">
        <w:t>Dated:  July 30, 2026</w:t>
      </w:r>
      <w:bookmarkEnd w:id="29"/>
    </w:p>
    <w:p w14:paraId="045D8F40" w14:textId="77777777" w:rsidR="00BD711E" w:rsidRPr="00EF66FF" w:rsidRDefault="006340CC" w:rsidP="004B423B">
      <w:pPr>
        <w:tabs>
          <w:tab w:val="left" w:pos="8640"/>
        </w:tabs>
        <w:spacing w:before="720"/>
        <w:ind w:left="3600"/>
        <w:rPr>
          <w:u w:val="single"/>
        </w:rPr>
      </w:pPr>
      <w:r w:rsidRPr="00EF66FF">
        <w:rPr>
          <w:u w:val="single"/>
        </w:rPr>
        <w:tab/>
      </w:r>
    </w:p>
    <w:p w14:paraId="045D8F41" w14:textId="77777777" w:rsidR="00BD711E" w:rsidRPr="00EF66FF" w:rsidRDefault="006340CC" w:rsidP="004B423B">
      <w:pPr>
        <w:tabs>
          <w:tab w:val="left" w:pos="8640"/>
          <w:tab w:val="left" w:pos="9360"/>
        </w:tabs>
        <w:spacing w:after="240"/>
        <w:ind w:left="3600"/>
      </w:pPr>
      <w:r w:rsidRPr="00EF66FF">
        <w:t xml:space="preserve">JULIE H. VENABLES, Principal  </w:t>
      </w:r>
    </w:p>
    <w:p w14:paraId="045D8F42" w14:textId="77777777" w:rsidR="00BD711E" w:rsidRPr="00EF66FF" w:rsidRDefault="00BD711E">
      <w:pPr>
        <w:keepNext/>
        <w:tabs>
          <w:tab w:val="left" w:pos="8640"/>
          <w:tab w:val="left" w:pos="9360"/>
        </w:tabs>
        <w:spacing w:after="240"/>
      </w:pPr>
    </w:p>
    <w:p w14:paraId="045D8F44" w14:textId="385B46DF" w:rsidR="00BD711E" w:rsidRPr="00EF66FF" w:rsidRDefault="006340CC" w:rsidP="00673FD3">
      <w:pPr>
        <w:pStyle w:val="TextHeading2"/>
        <w:keepNext/>
        <w:keepLines/>
        <w:tabs>
          <w:tab w:val="left" w:pos="4680"/>
        </w:tabs>
        <w:spacing w:after="0"/>
        <w:jc w:val="center"/>
      </w:pPr>
      <w:r w:rsidRPr="00EF66FF">
        <w:t>COMMONWEALTH OF MASSACHUSETTS</w:t>
      </w:r>
    </w:p>
    <w:p w14:paraId="045D8F45" w14:textId="6AAD6D0D" w:rsidR="00BD711E" w:rsidRPr="00EF66FF" w:rsidRDefault="006340CC" w:rsidP="00673FD3">
      <w:pPr>
        <w:pStyle w:val="TextHeading2"/>
        <w:keepNext/>
        <w:keepLines/>
        <w:tabs>
          <w:tab w:val="left" w:pos="4680"/>
        </w:tabs>
        <w:spacing w:before="0" w:after="0"/>
        <w:jc w:val="center"/>
      </w:pPr>
      <w:r w:rsidRPr="00EF66FF">
        <w:t>COUNTY OF NORFOLK</w:t>
      </w:r>
    </w:p>
    <w:p w14:paraId="045D8F46" w14:textId="0A4FBD8B" w:rsidR="00BD711E" w:rsidRPr="00EF66FF" w:rsidRDefault="006340CC">
      <w:pPr>
        <w:pStyle w:val="TextHeading2"/>
        <w:keepNext/>
        <w:keepLines/>
        <w:spacing w:before="240" w:after="0"/>
      </w:pPr>
      <w:r w:rsidRPr="00EF66FF">
        <w:t xml:space="preserve">On this day, July 30, 2026, before me, the undersigned notary public, personally appeared JULIE H. VENABLES, as Principal, proved to me through satisfactory evidence of identification, which were </w:t>
      </w:r>
      <w:r w:rsidR="004665BB" w:rsidRPr="004665BB">
        <w:t>a government-issued photo identification</w:t>
      </w:r>
      <w:r w:rsidRPr="00EF66FF">
        <w:t>, to be the person whose name is signed to the preceding instrument, and acknowledged to me that she signed it voluntarily for its stated purposes.</w:t>
      </w:r>
    </w:p>
    <w:p w14:paraId="045D8F47" w14:textId="77777777" w:rsidR="00BD711E" w:rsidRPr="00EF66FF" w:rsidRDefault="006340CC">
      <w:pPr>
        <w:pStyle w:val="TextHeading2"/>
        <w:keepNext/>
        <w:keepLines/>
        <w:spacing w:before="240" w:after="0"/>
        <w:jc w:val="left"/>
      </w:pPr>
      <w:r w:rsidRPr="00EF66FF">
        <w:t>Witness my signature and official seal.</w:t>
      </w:r>
    </w:p>
    <w:p w14:paraId="045D8F48" w14:textId="77777777" w:rsidR="00BD711E" w:rsidRPr="00EF66FF" w:rsidRDefault="006340CC">
      <w:pPr>
        <w:pStyle w:val="TextHeading2"/>
        <w:keepNext/>
        <w:keepLines/>
        <w:tabs>
          <w:tab w:val="left" w:pos="720"/>
        </w:tabs>
        <w:spacing w:before="240" w:after="0"/>
        <w:jc w:val="left"/>
      </w:pPr>
      <w:r w:rsidRPr="00EF66FF">
        <w:tab/>
        <w:t>[Seal]</w:t>
      </w:r>
    </w:p>
    <w:p w14:paraId="045D8F49" w14:textId="77777777" w:rsidR="00BD711E" w:rsidRPr="00EF66FF" w:rsidRDefault="006340CC">
      <w:pPr>
        <w:pStyle w:val="TextHeading2"/>
        <w:keepNext/>
        <w:keepLines/>
        <w:tabs>
          <w:tab w:val="left" w:pos="8640"/>
        </w:tabs>
        <w:spacing w:before="960" w:after="0"/>
        <w:ind w:left="3600"/>
        <w:jc w:val="left"/>
      </w:pPr>
      <w:r w:rsidRPr="00EF66FF">
        <w:rPr>
          <w:u w:val="single"/>
        </w:rPr>
        <w:tab/>
      </w:r>
    </w:p>
    <w:p w14:paraId="045D8F4A" w14:textId="77777777" w:rsidR="00BD711E" w:rsidRPr="00EF66FF" w:rsidRDefault="006340CC">
      <w:pPr>
        <w:pStyle w:val="TextHeading2"/>
        <w:keepNext/>
        <w:keepLines/>
        <w:tabs>
          <w:tab w:val="left" w:pos="8640"/>
        </w:tabs>
        <w:spacing w:before="0" w:after="0"/>
        <w:ind w:left="3600"/>
        <w:jc w:val="left"/>
      </w:pPr>
      <w:r w:rsidRPr="00EF66FF">
        <w:t>Notary Public</w:t>
      </w:r>
    </w:p>
    <w:p w14:paraId="045D8F4B" w14:textId="77777777" w:rsidR="00BD711E" w:rsidRPr="00EF66FF" w:rsidRDefault="006340CC">
      <w:pPr>
        <w:pStyle w:val="TextHeading2"/>
        <w:tabs>
          <w:tab w:val="left" w:pos="8640"/>
        </w:tabs>
        <w:spacing w:after="240"/>
        <w:ind w:left="3600"/>
        <w:jc w:val="left"/>
      </w:pPr>
      <w:r w:rsidRPr="00EF66FF">
        <w:t xml:space="preserve">My commission expires: [Notary Commission]     </w:t>
      </w:r>
    </w:p>
    <w:p w14:paraId="045D8F4C" w14:textId="77777777" w:rsidR="00BD711E" w:rsidRPr="00EF66FF" w:rsidRDefault="00BD711E">
      <w:pPr>
        <w:pStyle w:val="TextHeading2"/>
      </w:pPr>
    </w:p>
    <w:p w14:paraId="045D8F4D" w14:textId="77777777" w:rsidR="00BD711E" w:rsidRPr="00EF66FF" w:rsidRDefault="006340CC">
      <w:pPr>
        <w:pStyle w:val="TextHeading2"/>
        <w:keepNext/>
        <w:keepLines/>
      </w:pPr>
      <w:r w:rsidRPr="00EF66FF">
        <w:t xml:space="preserve">We, </w:t>
      </w:r>
      <w:r w:rsidRPr="00EF66FF">
        <w:rPr>
          <w:color w:val="000000"/>
        </w:rPr>
        <w:t>____________________</w:t>
      </w:r>
      <w:r w:rsidRPr="00EF66FF">
        <w:t xml:space="preserve"> and </w:t>
      </w:r>
      <w:r w:rsidRPr="00EF66FF">
        <w:rPr>
          <w:color w:val="000000"/>
        </w:rPr>
        <w:t>____________________</w:t>
      </w:r>
      <w:r w:rsidRPr="00EF66FF">
        <w:t>, have been sworn by the officer signing below, and declare to that officer on our oaths that JULIE H. VENABLES declared the instrument to be her Health Care Proxy and signed it in our presence.  We each signed the instrument as a witness in the presence of JULIE H. VENABLES and of each other.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86AB6" w:rsidRPr="00924795" w14:paraId="23CE2BB0" w14:textId="77777777" w:rsidTr="00991909">
        <w:tc>
          <w:tcPr>
            <w:tcW w:w="4590" w:type="dxa"/>
            <w:tcBorders>
              <w:bottom w:val="single" w:sz="4" w:space="0" w:color="auto"/>
            </w:tcBorders>
          </w:tcPr>
          <w:p w14:paraId="22A0EF2B" w14:textId="77777777" w:rsidR="00C86AB6" w:rsidRPr="00924795" w:rsidRDefault="00C86AB6" w:rsidP="00991909">
            <w:pPr>
              <w:spacing w:before="720"/>
            </w:pPr>
          </w:p>
        </w:tc>
        <w:tc>
          <w:tcPr>
            <w:tcW w:w="270" w:type="dxa"/>
            <w:vAlign w:val="bottom"/>
          </w:tcPr>
          <w:p w14:paraId="13040DE7" w14:textId="77777777" w:rsidR="00C86AB6" w:rsidRPr="00924795" w:rsidRDefault="00C86AB6" w:rsidP="00991909">
            <w:r>
              <w:t>of</w:t>
            </w:r>
          </w:p>
        </w:tc>
        <w:tc>
          <w:tcPr>
            <w:tcW w:w="4490" w:type="dxa"/>
            <w:tcBorders>
              <w:bottom w:val="single" w:sz="4" w:space="0" w:color="auto"/>
            </w:tcBorders>
          </w:tcPr>
          <w:p w14:paraId="1D96231F" w14:textId="77777777" w:rsidR="00C86AB6" w:rsidRPr="00924795" w:rsidRDefault="00C86AB6" w:rsidP="00991909"/>
        </w:tc>
      </w:tr>
      <w:tr w:rsidR="00C86AB6" w:rsidRPr="00924795" w14:paraId="0324CF15" w14:textId="77777777" w:rsidTr="00991909">
        <w:tc>
          <w:tcPr>
            <w:tcW w:w="4590" w:type="dxa"/>
            <w:tcBorders>
              <w:top w:val="single" w:sz="4" w:space="0" w:color="auto"/>
            </w:tcBorders>
          </w:tcPr>
          <w:p w14:paraId="376EC718" w14:textId="77777777" w:rsidR="00C86AB6" w:rsidRPr="00924795" w:rsidRDefault="00C86AB6" w:rsidP="00991909"/>
          <w:p w14:paraId="2FD8BA7D" w14:textId="77777777" w:rsidR="00C86AB6" w:rsidRPr="00924795" w:rsidRDefault="00C86AB6" w:rsidP="00991909">
            <w:r>
              <w:t>__________________________, Witness</w:t>
            </w:r>
          </w:p>
        </w:tc>
        <w:tc>
          <w:tcPr>
            <w:tcW w:w="270" w:type="dxa"/>
          </w:tcPr>
          <w:p w14:paraId="28770DED" w14:textId="77777777" w:rsidR="00C86AB6" w:rsidRPr="00924795" w:rsidRDefault="00C86AB6" w:rsidP="00991909"/>
        </w:tc>
        <w:tc>
          <w:tcPr>
            <w:tcW w:w="4490" w:type="dxa"/>
            <w:tcBorders>
              <w:top w:val="single" w:sz="4" w:space="0" w:color="auto"/>
            </w:tcBorders>
          </w:tcPr>
          <w:p w14:paraId="7A5DFFA1" w14:textId="77777777" w:rsidR="00C86AB6" w:rsidRPr="00924795" w:rsidRDefault="00C86AB6" w:rsidP="00991909">
            <w:r>
              <w:t>Address</w:t>
            </w:r>
          </w:p>
        </w:tc>
      </w:tr>
    </w:tbl>
    <w:p w14:paraId="045D8F57" w14:textId="17D6CFAD" w:rsidR="00BD711E" w:rsidRDefault="00BD711E" w:rsidP="00C86AB6">
      <w:pPr>
        <w:keepNext/>
        <w:tabs>
          <w:tab w:val="left" w:pos="864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86AB6" w:rsidRPr="00924795" w14:paraId="14475773" w14:textId="77777777" w:rsidTr="00991909">
        <w:tc>
          <w:tcPr>
            <w:tcW w:w="4590" w:type="dxa"/>
            <w:tcBorders>
              <w:bottom w:val="single" w:sz="4" w:space="0" w:color="auto"/>
            </w:tcBorders>
          </w:tcPr>
          <w:p w14:paraId="416DF819" w14:textId="77777777" w:rsidR="00C86AB6" w:rsidRPr="00924795" w:rsidRDefault="00C86AB6" w:rsidP="00991909">
            <w:pPr>
              <w:spacing w:before="720"/>
            </w:pPr>
          </w:p>
        </w:tc>
        <w:tc>
          <w:tcPr>
            <w:tcW w:w="270" w:type="dxa"/>
            <w:vAlign w:val="bottom"/>
          </w:tcPr>
          <w:p w14:paraId="32D3A515" w14:textId="77777777" w:rsidR="00C86AB6" w:rsidRPr="00924795" w:rsidRDefault="00C86AB6" w:rsidP="00991909">
            <w:r>
              <w:t>of</w:t>
            </w:r>
          </w:p>
        </w:tc>
        <w:tc>
          <w:tcPr>
            <w:tcW w:w="4490" w:type="dxa"/>
            <w:tcBorders>
              <w:bottom w:val="single" w:sz="4" w:space="0" w:color="auto"/>
            </w:tcBorders>
          </w:tcPr>
          <w:p w14:paraId="7C70F3D6" w14:textId="77777777" w:rsidR="00C86AB6" w:rsidRPr="00924795" w:rsidRDefault="00C86AB6" w:rsidP="00991909"/>
        </w:tc>
      </w:tr>
      <w:tr w:rsidR="00C86AB6" w:rsidRPr="00924795" w14:paraId="4DDAA249" w14:textId="77777777" w:rsidTr="00991909">
        <w:tc>
          <w:tcPr>
            <w:tcW w:w="4590" w:type="dxa"/>
            <w:tcBorders>
              <w:top w:val="single" w:sz="4" w:space="0" w:color="auto"/>
            </w:tcBorders>
          </w:tcPr>
          <w:p w14:paraId="0FF29040" w14:textId="77777777" w:rsidR="00C86AB6" w:rsidRPr="00924795" w:rsidRDefault="00C86AB6" w:rsidP="00991909"/>
          <w:p w14:paraId="6794A6F0" w14:textId="77777777" w:rsidR="00C86AB6" w:rsidRPr="00924795" w:rsidRDefault="00C86AB6" w:rsidP="00991909">
            <w:r>
              <w:t>__________________________, Witness</w:t>
            </w:r>
          </w:p>
        </w:tc>
        <w:tc>
          <w:tcPr>
            <w:tcW w:w="270" w:type="dxa"/>
          </w:tcPr>
          <w:p w14:paraId="4CD52E29" w14:textId="77777777" w:rsidR="00C86AB6" w:rsidRPr="00924795" w:rsidRDefault="00C86AB6" w:rsidP="00991909"/>
        </w:tc>
        <w:tc>
          <w:tcPr>
            <w:tcW w:w="4490" w:type="dxa"/>
            <w:tcBorders>
              <w:top w:val="single" w:sz="4" w:space="0" w:color="auto"/>
            </w:tcBorders>
          </w:tcPr>
          <w:p w14:paraId="2958C718" w14:textId="77777777" w:rsidR="00C86AB6" w:rsidRPr="00924795" w:rsidRDefault="00C86AB6" w:rsidP="00991909">
            <w:r>
              <w:t>Address</w:t>
            </w:r>
          </w:p>
        </w:tc>
      </w:tr>
    </w:tbl>
    <w:p w14:paraId="045D8F58" w14:textId="77777777" w:rsidR="00BD711E" w:rsidRPr="00EF66FF" w:rsidRDefault="00BD711E">
      <w:pPr>
        <w:pStyle w:val="TextHeading2"/>
        <w:keepNext/>
      </w:pPr>
    </w:p>
    <w:p w14:paraId="045D8F5A" w14:textId="5DA139D9" w:rsidR="00BD711E" w:rsidRPr="00EF66FF" w:rsidRDefault="006340CC" w:rsidP="00C86AB6">
      <w:pPr>
        <w:pStyle w:val="TextHeading2"/>
        <w:keepNext/>
        <w:keepLines/>
        <w:tabs>
          <w:tab w:val="left" w:pos="4680"/>
        </w:tabs>
        <w:spacing w:after="0"/>
        <w:jc w:val="center"/>
      </w:pPr>
      <w:r w:rsidRPr="00EF66FF">
        <w:t>COMMONWEALTH OF MASSACHUSETTS</w:t>
      </w:r>
    </w:p>
    <w:p w14:paraId="045D8F5B" w14:textId="0D3511A7" w:rsidR="00BD711E" w:rsidRPr="00EF66FF" w:rsidRDefault="006340CC" w:rsidP="00C86AB6">
      <w:pPr>
        <w:pStyle w:val="TextHeading2"/>
        <w:keepNext/>
        <w:keepLines/>
        <w:tabs>
          <w:tab w:val="left" w:pos="4680"/>
        </w:tabs>
        <w:spacing w:before="0" w:after="0"/>
        <w:jc w:val="center"/>
      </w:pPr>
      <w:r w:rsidRPr="00EF66FF">
        <w:t>COUNTY OF NORFOLK</w:t>
      </w:r>
    </w:p>
    <w:p w14:paraId="045D8F5C" w14:textId="7B565BC3" w:rsidR="00BD711E" w:rsidRPr="00EF66FF" w:rsidRDefault="006340CC">
      <w:pPr>
        <w:pStyle w:val="TextHeading2"/>
        <w:keepNext/>
        <w:keepLines/>
        <w:spacing w:before="240" w:after="0"/>
      </w:pPr>
      <w:r w:rsidRPr="00EF66FF">
        <w:t>On this day, July 30, 2026, before me, the undersigned notary public, personally appeared ___________________________, as Witness</w:t>
      </w:r>
      <w:r w:rsidRPr="00EF66FF">
        <w:rPr>
          <w:color w:val="000000"/>
        </w:rPr>
        <w:t>,</w:t>
      </w:r>
      <w:r w:rsidRPr="00EF66FF">
        <w:t xml:space="preserve"> and ___________________________, as Witness, proved to me through satisfactory evidence of identification, which were </w:t>
      </w:r>
      <w:r w:rsidR="00C86AB6" w:rsidRPr="00C86AB6">
        <w:t>a government-issued photo identification</w:t>
      </w:r>
      <w:r w:rsidRPr="00EF66FF">
        <w:t>, to be the persons whose names are signed to the preceding instrument, and acknowledged to me that [he/she] signed it voluntarily for its stated purposes.</w:t>
      </w:r>
    </w:p>
    <w:p w14:paraId="045D8F5D" w14:textId="77777777" w:rsidR="00BD711E" w:rsidRPr="00EF66FF" w:rsidRDefault="006340CC">
      <w:pPr>
        <w:pStyle w:val="TextHeading2"/>
        <w:keepNext/>
        <w:keepLines/>
        <w:spacing w:before="240" w:after="0"/>
        <w:jc w:val="left"/>
      </w:pPr>
      <w:r w:rsidRPr="00EF66FF">
        <w:t>Witness my signature and official seal.</w:t>
      </w:r>
    </w:p>
    <w:p w14:paraId="045D8F5E" w14:textId="77777777" w:rsidR="00BD711E" w:rsidRPr="00EF66FF" w:rsidRDefault="006340CC">
      <w:pPr>
        <w:pStyle w:val="TextHeading2"/>
        <w:keepNext/>
        <w:keepLines/>
        <w:tabs>
          <w:tab w:val="left" w:pos="720"/>
        </w:tabs>
        <w:spacing w:before="240" w:after="0"/>
        <w:jc w:val="left"/>
      </w:pPr>
      <w:r w:rsidRPr="00EF66FF">
        <w:tab/>
        <w:t>[Seal]</w:t>
      </w:r>
    </w:p>
    <w:p w14:paraId="045D8F5F" w14:textId="77777777" w:rsidR="00BD711E" w:rsidRPr="00EF66FF" w:rsidRDefault="006340CC">
      <w:pPr>
        <w:pStyle w:val="TextHeading2"/>
        <w:keepNext/>
        <w:keepLines/>
        <w:tabs>
          <w:tab w:val="left" w:pos="8640"/>
        </w:tabs>
        <w:spacing w:before="960" w:after="0"/>
        <w:ind w:left="3600"/>
        <w:jc w:val="left"/>
      </w:pPr>
      <w:r w:rsidRPr="00EF66FF">
        <w:rPr>
          <w:u w:val="single"/>
        </w:rPr>
        <w:tab/>
      </w:r>
    </w:p>
    <w:p w14:paraId="045D8F60" w14:textId="77777777" w:rsidR="00BD711E" w:rsidRPr="00EF66FF" w:rsidRDefault="006340CC">
      <w:pPr>
        <w:pStyle w:val="TextHeading2"/>
        <w:keepNext/>
        <w:keepLines/>
        <w:tabs>
          <w:tab w:val="left" w:pos="8640"/>
        </w:tabs>
        <w:spacing w:before="0" w:after="0"/>
        <w:ind w:left="3600"/>
        <w:jc w:val="left"/>
      </w:pPr>
      <w:r w:rsidRPr="00EF66FF">
        <w:t>Notary Public</w:t>
      </w:r>
    </w:p>
    <w:p w14:paraId="045D8F61" w14:textId="77777777" w:rsidR="00BD711E" w:rsidRDefault="006340CC">
      <w:pPr>
        <w:pStyle w:val="TextHeading2"/>
        <w:tabs>
          <w:tab w:val="left" w:pos="8640"/>
        </w:tabs>
        <w:spacing w:after="240"/>
        <w:ind w:left="3600"/>
        <w:jc w:val="left"/>
      </w:pPr>
      <w:r w:rsidRPr="00EF66FF">
        <w:t xml:space="preserve">My commission expires: [Notary Commission]     </w:t>
      </w:r>
    </w:p>
    <w:p w14:paraId="076C43C4" w14:textId="77777777" w:rsidR="00505E93" w:rsidRDefault="00505E93" w:rsidP="00505E93">
      <w:pPr>
        <w:pStyle w:val="TextHeading2"/>
        <w:tabs>
          <w:tab w:val="left" w:pos="8640"/>
        </w:tabs>
        <w:spacing w:after="240"/>
        <w:jc w:val="left"/>
      </w:pPr>
    </w:p>
    <w:p w14:paraId="0C106BC7" w14:textId="77777777" w:rsidR="00897BAC" w:rsidRDefault="00897BAC" w:rsidP="00505E93">
      <w:pPr>
        <w:pStyle w:val="TextHeading2"/>
        <w:tabs>
          <w:tab w:val="left" w:pos="8640"/>
        </w:tabs>
        <w:spacing w:after="240"/>
        <w:jc w:val="left"/>
        <w:sectPr w:rsidR="00897BAC" w:rsidSect="004E554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docGrid w:linePitch="326"/>
        </w:sectPr>
      </w:pPr>
    </w:p>
    <w:p w14:paraId="69D784D9" w14:textId="77777777" w:rsidR="00897BAC" w:rsidRPr="00EF66FF" w:rsidRDefault="00897BAC" w:rsidP="00505E93">
      <w:pPr>
        <w:pStyle w:val="TextHeading2"/>
        <w:tabs>
          <w:tab w:val="left" w:pos="8640"/>
        </w:tabs>
        <w:spacing w:after="240"/>
        <w:jc w:val="left"/>
      </w:pPr>
    </w:p>
    <w:p w14:paraId="7F7B7F32" w14:textId="77777777" w:rsidR="00C4113A" w:rsidRPr="00832A8B" w:rsidRDefault="00C4113A" w:rsidP="00C4113A">
      <w:pPr>
        <w:pStyle w:val="DocumentTitle"/>
        <w:rPr>
          <w:szCs w:val="28"/>
        </w:rPr>
      </w:pPr>
      <w:bookmarkStart w:id="30" w:name="HCPAEnd"/>
      <w:bookmarkEnd w:id="30"/>
      <w:r w:rsidRPr="00832A8B">
        <w:rPr>
          <w:szCs w:val="28"/>
        </w:rPr>
        <w:t xml:space="preserve">AUTHORIZATION FOR RELEASE OF JULIE H. VENABLES’S </w:t>
      </w:r>
      <w:r w:rsidRPr="00832A8B">
        <w:rPr>
          <w:szCs w:val="28"/>
        </w:rPr>
        <w:br/>
        <w:t>PROTECTED HEALTH INFORMATION</w:t>
      </w:r>
    </w:p>
    <w:p w14:paraId="3FCB9D52" w14:textId="77777777" w:rsidR="00C4113A" w:rsidRPr="00E85577" w:rsidRDefault="00C4113A" w:rsidP="00C4113A">
      <w:pPr>
        <w:pStyle w:val="TitleDocument"/>
        <w:rPr>
          <w:szCs w:val="24"/>
        </w:rPr>
      </w:pPr>
      <w:r w:rsidRPr="00E85577">
        <w:rPr>
          <w:szCs w:val="24"/>
        </w:rPr>
        <w:t>(Valid Authorization Under 45 CFR Chapter 164 and M.G.L. ch 112, § 12CC)</w:t>
      </w:r>
    </w:p>
    <w:p w14:paraId="015F2BE2" w14:textId="77777777" w:rsidR="00C4113A" w:rsidRDefault="00C4113A" w:rsidP="00C4113A">
      <w:pPr>
        <w:pStyle w:val="TextHeading2"/>
      </w:pPr>
      <w:r>
        <w:rPr>
          <w:b/>
        </w:rPr>
        <w:t>Statement of Intent:</w:t>
      </w:r>
      <w:r>
        <w:t xml:space="preserve">  I understand that Congress passed a law entitled the Health Insurance Portability and Accountability Act (HIPAA) that limits use, disclosure, or release of my </w:t>
      </w:r>
      <w:r>
        <w:rPr>
          <w:i/>
        </w:rPr>
        <w:t>individually identifiable health information</w:t>
      </w:r>
      <w:r>
        <w:t>, as HIPAA and the supporting Regulations define that phrase.  I am signing this authorization because it is crucial that my health care providers readily use, release, or disclose my protected medical information to, or as directed by, that person or those persons designated in this authorization.  This authorization allows the designated persons to discuss with and obtain advice from others or to facilitate decisions regarding my health care when I otherwise may not be able to do so without regard to whether any health care provider has certified in writing that I am incompetent for purposes of HIPAA.</w:t>
      </w:r>
    </w:p>
    <w:p w14:paraId="3B232F74" w14:textId="77777777" w:rsidR="00C4113A" w:rsidRDefault="00C4113A" w:rsidP="00C4113A">
      <w:pPr>
        <w:pStyle w:val="Heading2Unnumbered"/>
        <w:ind w:left="720" w:hanging="720"/>
      </w:pPr>
      <w:bookmarkStart w:id="31" w:name="5931DD83"/>
      <w:r>
        <w:t>1.</w:t>
      </w:r>
      <w:r>
        <w:tab/>
        <w:t>Appointment of Authorized Recipient</w:t>
      </w:r>
      <w:bookmarkEnd w:id="31"/>
    </w:p>
    <w:p w14:paraId="4FE05161" w14:textId="77777777" w:rsidR="00C4113A" w:rsidRDefault="00C4113A" w:rsidP="00C4113A">
      <w:pPr>
        <w:pStyle w:val="TextHeading2"/>
      </w:pPr>
      <w:r>
        <w:t>Therefore, I, JULIE H. VENABLES, an individual, appoint the following persons or entities, or any of them, as Authorized Recipients for health care disclosure under the Standards for Privacy of Individually Identifiable Health Information (45 CFR Parts 160 and 164) under the Health Insurance Portability and Accountability Act of 1996 (HIPAA) and M.G.L. ch 112, § 12CC.</w:t>
      </w:r>
    </w:p>
    <w:p w14:paraId="6B9ECC2E" w14:textId="77777777" w:rsidR="00C4113A" w:rsidRDefault="00C4113A" w:rsidP="00C4113A">
      <w:pPr>
        <w:pStyle w:val="TextHeading3"/>
      </w:pPr>
      <w:r>
        <w:t xml:space="preserve">MATTHEW VENABLES </w:t>
      </w:r>
    </w:p>
    <w:p w14:paraId="460BE7AA" w14:textId="77777777" w:rsidR="00C4113A" w:rsidRDefault="00C4113A" w:rsidP="00C4113A">
      <w:pPr>
        <w:pStyle w:val="TextHeading3"/>
      </w:pPr>
      <w:r>
        <w:t xml:space="preserve">SUSAN HERMAN </w:t>
      </w:r>
    </w:p>
    <w:p w14:paraId="51C32E43" w14:textId="77777777" w:rsidR="00C4113A" w:rsidRDefault="00C4113A" w:rsidP="00C4113A">
      <w:pPr>
        <w:pStyle w:val="TextHeading3"/>
      </w:pPr>
      <w:r>
        <w:t>MICHAEL HERMAN and  </w:t>
      </w:r>
    </w:p>
    <w:p w14:paraId="47D2A172" w14:textId="77777777" w:rsidR="00C4113A" w:rsidRDefault="00C4113A" w:rsidP="00C4113A">
      <w:pPr>
        <w:pStyle w:val="TextHeading3"/>
      </w:pPr>
      <w:r>
        <w:t>the Trustee or Successor Trustee of any trust of which I am a beneficiary or a trustee, for the sole specific purpose of determining my capacity as defined in the trust document.</w:t>
      </w:r>
    </w:p>
    <w:p w14:paraId="76887BD6" w14:textId="77777777" w:rsidR="00C4113A" w:rsidRDefault="00C4113A" w:rsidP="00C4113A">
      <w:pPr>
        <w:pStyle w:val="Heading2Unnumbered"/>
        <w:ind w:left="720" w:hanging="720"/>
      </w:pPr>
      <w:bookmarkStart w:id="32" w:name="64CA605E"/>
      <w:r>
        <w:t>2.</w:t>
      </w:r>
      <w:r>
        <w:tab/>
        <w:t>Grant of Authority</w:t>
      </w:r>
      <w:bookmarkEnd w:id="32"/>
    </w:p>
    <w:p w14:paraId="6D03B062" w14:textId="77777777" w:rsidR="00C4113A" w:rsidRDefault="00C4113A" w:rsidP="00C4113A">
      <w:pPr>
        <w:pStyle w:val="TextHeading2"/>
      </w:pPr>
      <w:r>
        <w:t>I authorize all my HIPAA-defined covered entities to use, release, and disclose my individually identifiable health information to my Authorized Recipients under 45 CFR Sec(s). 164.502(a)(1)(</w:t>
      </w:r>
      <w:proofErr w:type="spellStart"/>
      <w:r>
        <w:t>i</w:t>
      </w:r>
      <w:proofErr w:type="spellEnd"/>
      <w:r>
        <w:t>) and (iv), 164.502(a)(2)(</w:t>
      </w:r>
      <w:proofErr w:type="spellStart"/>
      <w:r>
        <w:t>i</w:t>
      </w:r>
      <w:proofErr w:type="spellEnd"/>
      <w:r>
        <w:t xml:space="preserve">), 164.524 and 164.528, including medical reports and records concerning my medical history, condition, diagnosis, testing, prognosis, treatment, billing information, and identity of health care providers, whether past, present, or future, as well as any other information that is in any way related to my health care except as specifically limited as to any Authorized Recipient named in Paragraph 1 above.  </w:t>
      </w:r>
    </w:p>
    <w:p w14:paraId="4192922B" w14:textId="77777777" w:rsidR="00C4113A" w:rsidRDefault="00C4113A" w:rsidP="00C4113A">
      <w:pPr>
        <w:pStyle w:val="TextHeading2"/>
      </w:pPr>
      <w:r>
        <w:t xml:space="preserve">This disclosure includes the authority to ask questions and discuss my individually identifiable health information with the person or entity that has possession of my individually identifiable health information even if I am fully competent to ask questions and discuss this matter at the time.  </w:t>
      </w:r>
    </w:p>
    <w:p w14:paraId="2EFE4B1F" w14:textId="77777777" w:rsidR="00C4113A" w:rsidRDefault="00C4113A" w:rsidP="00C4113A">
      <w:pPr>
        <w:pStyle w:val="TextHeading2"/>
      </w:pPr>
      <w:r>
        <w:t>I intend to give a full authorization for access to, disclosure of, and release of any of my individually identifiable health information that relates directly or indirectly to my capacity to make rational and reasonable decisions regarding my health care and to manage my financial affairs by or to the persons named in this authorization as if each person were me.</w:t>
      </w:r>
    </w:p>
    <w:p w14:paraId="6C94B362" w14:textId="77777777" w:rsidR="00C4113A" w:rsidRDefault="00C4113A" w:rsidP="00C4113A">
      <w:pPr>
        <w:pStyle w:val="Heading2Unnumbered"/>
        <w:ind w:left="720" w:hanging="720"/>
      </w:pPr>
      <w:bookmarkStart w:id="33" w:name="30D44FCB"/>
      <w:r>
        <w:lastRenderedPageBreak/>
        <w:t>3.</w:t>
      </w:r>
      <w:r>
        <w:tab/>
        <w:t>Covered Entity</w:t>
      </w:r>
      <w:bookmarkEnd w:id="33"/>
    </w:p>
    <w:p w14:paraId="1FB2AF9D" w14:textId="77777777" w:rsidR="00C4113A" w:rsidRDefault="00C4113A" w:rsidP="00C4113A">
      <w:pPr>
        <w:pStyle w:val="TextHeading3"/>
        <w:tabs>
          <w:tab w:val="left" w:pos="720"/>
        </w:tabs>
        <w:ind w:left="0"/>
      </w:pPr>
      <w:r>
        <w:rPr>
          <w:i/>
        </w:rPr>
        <w:t>Covered entity</w:t>
      </w:r>
      <w:r>
        <w:t xml:space="preserve"> means any entity specifically defined by HIPAA or the supporting Regulations including any physician, podiatrist, chiropractor, osteopathic physician, health care professional, dentist, hospital, clinic, laboratory, pharmacy, ambulance service, assisted living facility, nursing home or other covered health care provider, any insurance company, and the Medical Information Bureau Inc. or other health care clearinghouse that has provided treatment or services to me, or that has paid for or is seeking payment from me for such services.</w:t>
      </w:r>
    </w:p>
    <w:p w14:paraId="2507DB00" w14:textId="77777777" w:rsidR="00C4113A" w:rsidRDefault="00C4113A" w:rsidP="00C4113A">
      <w:pPr>
        <w:pStyle w:val="Heading2Unnumbered"/>
        <w:ind w:left="720" w:hanging="720"/>
      </w:pPr>
      <w:bookmarkStart w:id="34" w:name="C1FAE5A"/>
      <w:r>
        <w:t>4.</w:t>
      </w:r>
      <w:r>
        <w:tab/>
        <w:t>Termination</w:t>
      </w:r>
      <w:bookmarkEnd w:id="34"/>
    </w:p>
    <w:p w14:paraId="396954FC" w14:textId="77777777" w:rsidR="00C4113A" w:rsidRDefault="00C4113A" w:rsidP="00C4113A">
      <w:pPr>
        <w:pStyle w:val="TextHeading2"/>
      </w:pPr>
      <w:r>
        <w:t xml:space="preserve">My subsequent disability or incapacity will neither affect nor terminate this authorization.  This authorization will terminate upon my death or my written revocation expressly referring to this authorization and the date it is </w:t>
      </w:r>
      <w:proofErr w:type="gramStart"/>
      <w:r>
        <w:t>actually received</w:t>
      </w:r>
      <w:proofErr w:type="gramEnd"/>
      <w:r>
        <w:t xml:space="preserve"> by the covered entity.  Proof of receipt of my written revocation may be by certified mail, registered mail, facsimile, or any other receipt evidencing actual receipt by the covered entity.  This revocation is effective upon the actual receipt of the notice by the covered entity except to the extent that the covered entity has </w:t>
      </w:r>
      <w:proofErr w:type="gramStart"/>
      <w:r>
        <w:t>taken action</w:t>
      </w:r>
      <w:proofErr w:type="gramEnd"/>
      <w:r>
        <w:t xml:space="preserve"> in reliance on it.</w:t>
      </w:r>
    </w:p>
    <w:p w14:paraId="18EE140D" w14:textId="77777777" w:rsidR="00C4113A" w:rsidRDefault="00C4113A" w:rsidP="00C4113A">
      <w:pPr>
        <w:pStyle w:val="Heading2Unnumbered"/>
        <w:ind w:left="720" w:hanging="720"/>
      </w:pPr>
      <w:bookmarkStart w:id="35" w:name="43BEBC70"/>
      <w:r>
        <w:t>5.</w:t>
      </w:r>
      <w:r>
        <w:tab/>
        <w:t>Redisclosure</w:t>
      </w:r>
      <w:bookmarkEnd w:id="35"/>
    </w:p>
    <w:p w14:paraId="0083FBA9" w14:textId="77777777" w:rsidR="00C4113A" w:rsidRDefault="00C4113A" w:rsidP="00C4113A">
      <w:pPr>
        <w:pStyle w:val="TextHeading2"/>
      </w:pPr>
      <w:r>
        <w:t xml:space="preserve">By signing this authorization, I acknowledge that the information used, disclosed, or released under this authorization may be subject to redisclosure by an Authorized Recipient and the information once disclosed will no longer be protected under HIPAA.  No covered entity may require an Authorized Recipient to indemnify the covered entity or agree to perform any act </w:t>
      </w:r>
      <w:proofErr w:type="gramStart"/>
      <w:r>
        <w:t>in order for</w:t>
      </w:r>
      <w:proofErr w:type="gramEnd"/>
      <w:r>
        <w:t xml:space="preserve"> the covered entity to comply with this authorization.</w:t>
      </w:r>
    </w:p>
    <w:p w14:paraId="625A3A11" w14:textId="77777777" w:rsidR="00C4113A" w:rsidRDefault="00C4113A" w:rsidP="00C4113A">
      <w:pPr>
        <w:pStyle w:val="Heading2Unnumbered"/>
        <w:ind w:left="720" w:hanging="720"/>
      </w:pPr>
      <w:bookmarkStart w:id="36" w:name="7DC012EA"/>
      <w:r>
        <w:t>6.</w:t>
      </w:r>
      <w:r>
        <w:tab/>
        <w:t>Instructions to the Authorized Recipient</w:t>
      </w:r>
      <w:bookmarkEnd w:id="36"/>
    </w:p>
    <w:p w14:paraId="3A727671" w14:textId="77777777" w:rsidR="00C4113A" w:rsidRDefault="00C4113A" w:rsidP="00C4113A">
      <w:pPr>
        <w:pStyle w:val="TextHeading2"/>
      </w:pPr>
      <w:r>
        <w:t>An Authorized Recipient may bring a legal action in any applicable forum against any covered entity that refuses to recognize and accept this authorization for the purposes that I have expressed.  Additionally, an Authorized Recipient is authorized to sign any documents that the Authorized Recipient considers appropriate to obtain use, disclosure, or release of my individually identifiable health information.</w:t>
      </w:r>
    </w:p>
    <w:p w14:paraId="5436B14E" w14:textId="77777777" w:rsidR="00C4113A" w:rsidRDefault="00C4113A" w:rsidP="00C4113A">
      <w:pPr>
        <w:pStyle w:val="Heading2Unnumbered"/>
        <w:ind w:left="720" w:hanging="720"/>
      </w:pPr>
      <w:bookmarkStart w:id="37" w:name="348D55AB"/>
      <w:r>
        <w:t>7.</w:t>
      </w:r>
      <w:r>
        <w:tab/>
        <w:t>Effect of Duplicate Originals or Copies</w:t>
      </w:r>
      <w:bookmarkEnd w:id="37"/>
    </w:p>
    <w:p w14:paraId="513CD886" w14:textId="77777777" w:rsidR="00C4113A" w:rsidRDefault="00C4113A" w:rsidP="00C4113A">
      <w:pPr>
        <w:pStyle w:val="TextHeading2"/>
      </w:pPr>
      <w:r>
        <w:t xml:space="preserve">If I have executed this authorization in multiple counterparts, each counterpart original will have equal force and effect.  An Authorized Recipient may make photocopies (photocopies include facsimiles and digital or other reproductions referred to collectively as </w:t>
      </w:r>
      <w:r>
        <w:rPr>
          <w:i/>
        </w:rPr>
        <w:t>photocopy</w:t>
      </w:r>
      <w:r>
        <w:t>) of this authorization and each photocopy will have the same force and effect as the original.</w:t>
      </w:r>
    </w:p>
    <w:p w14:paraId="264B68B2" w14:textId="77777777" w:rsidR="00C4113A" w:rsidRDefault="00C4113A" w:rsidP="00C4113A">
      <w:pPr>
        <w:pStyle w:val="Heading2Unnumbered"/>
        <w:ind w:left="720" w:hanging="720"/>
      </w:pPr>
      <w:bookmarkStart w:id="38" w:name="1E394CC5"/>
      <w:r>
        <w:t>8.</w:t>
      </w:r>
      <w:r>
        <w:tab/>
        <w:t>My Waiver and Release</w:t>
      </w:r>
      <w:bookmarkEnd w:id="38"/>
    </w:p>
    <w:p w14:paraId="35FC2A3D" w14:textId="77777777" w:rsidR="00C4113A" w:rsidRDefault="00C4113A" w:rsidP="00C4113A">
      <w:pPr>
        <w:pStyle w:val="TextHeading2"/>
      </w:pPr>
      <w:r>
        <w:t>With regard to information disclosed under this authorization, I waive any right of privacy that I may have under the authority of the Health Insurance Portability and Accountability Act of 1996, Public Law 104-191 (HIPAA), any amendment or successor to that Act, or any similar state or federal act, rule, or regulation.  In addition, I release any covered entity that acts in reliance on this authorization from any liability that may accrue from the use or disclosure of my individually identifiable health information in reliance upon this authorization and for any actions taken by an Authorized Recipient.</w:t>
      </w:r>
    </w:p>
    <w:p w14:paraId="25ED3B21" w14:textId="77777777" w:rsidR="00C4113A" w:rsidRDefault="00C4113A" w:rsidP="00C4113A">
      <w:pPr>
        <w:pStyle w:val="Heading2Unnumbered"/>
        <w:ind w:left="720" w:hanging="720"/>
      </w:pPr>
      <w:bookmarkStart w:id="39" w:name="6FDD63CB"/>
      <w:r>
        <w:lastRenderedPageBreak/>
        <w:t>9.</w:t>
      </w:r>
      <w:r>
        <w:tab/>
        <w:t>Severability</w:t>
      </w:r>
      <w:bookmarkEnd w:id="39"/>
    </w:p>
    <w:p w14:paraId="19023A15" w14:textId="77777777" w:rsidR="00C4113A" w:rsidRDefault="00C4113A" w:rsidP="00C4113A">
      <w:pPr>
        <w:pStyle w:val="TextHeading2"/>
      </w:pPr>
      <w:r>
        <w:t xml:space="preserve">I intend to create an authorization that conforms to United States and Massachusetts law.  </w:t>
      </w:r>
      <w:proofErr w:type="gramStart"/>
      <w:r>
        <w:t>In the event that</w:t>
      </w:r>
      <w:proofErr w:type="gramEnd"/>
      <w:r>
        <w:t xml:space="preserve"> any provision of this document is invalid, the remaining provisions remain in full force.</w:t>
      </w:r>
    </w:p>
    <w:p w14:paraId="057AE9FC" w14:textId="77777777" w:rsidR="00C4113A" w:rsidRDefault="00C4113A" w:rsidP="00C4113A">
      <w:pPr>
        <w:pStyle w:val="TextHeading2"/>
      </w:pPr>
      <w:r>
        <w:t>I understand that signing this authorization for disclosure is voluntary. A covered entity may not condition my treatment, payment, enrollment in a health plan, or eligibility for benefits upon my signing of this authorization.</w:t>
      </w:r>
    </w:p>
    <w:p w14:paraId="576F1E6B" w14:textId="77777777" w:rsidR="00C4113A" w:rsidRDefault="00C4113A" w:rsidP="00C4113A">
      <w:pPr>
        <w:pStyle w:val="TextHeading2"/>
      </w:pPr>
      <w:r>
        <w:t>I understand that I have the right to receive a copy of this authorization.  I also understand that I have the right to revoke this authorization and that any revocation of this authorization must be in writing.</w:t>
      </w:r>
    </w:p>
    <w:p w14:paraId="5CEEDFB6" w14:textId="77777777" w:rsidR="00C4113A" w:rsidRDefault="00C4113A" w:rsidP="00C4113A">
      <w:pPr>
        <w:pStyle w:val="TextHeading2"/>
        <w:keepNext/>
        <w:keepLines/>
        <w:tabs>
          <w:tab w:val="left" w:pos="2880"/>
          <w:tab w:val="left" w:pos="3600"/>
          <w:tab w:val="left" w:pos="8640"/>
        </w:tabs>
        <w:spacing w:before="360" w:after="0"/>
      </w:pPr>
      <w:r>
        <w:t>Dated:  July 30, 2026</w:t>
      </w:r>
    </w:p>
    <w:p w14:paraId="53093816" w14:textId="77777777" w:rsidR="00C4113A" w:rsidRDefault="00C4113A" w:rsidP="00C4113A">
      <w:pPr>
        <w:pStyle w:val="TextHeading2"/>
        <w:keepNext/>
        <w:keepLines/>
        <w:tabs>
          <w:tab w:val="left" w:pos="2880"/>
          <w:tab w:val="left" w:pos="3600"/>
          <w:tab w:val="left" w:pos="8640"/>
        </w:tabs>
        <w:spacing w:before="840" w:after="0"/>
        <w:rPr>
          <w:u w:val="single"/>
        </w:rPr>
      </w:pPr>
    </w:p>
    <w:p w14:paraId="23B97E35" w14:textId="77777777" w:rsidR="00C4113A" w:rsidRDefault="00C4113A" w:rsidP="00C4113A">
      <w:pPr>
        <w:keepNext/>
        <w:tabs>
          <w:tab w:val="left" w:pos="8640"/>
        </w:tabs>
        <w:ind w:left="3600"/>
        <w:rPr>
          <w:u w:val="single"/>
        </w:rPr>
      </w:pPr>
      <w:r>
        <w:rPr>
          <w:u w:val="single"/>
        </w:rPr>
        <w:tab/>
      </w:r>
    </w:p>
    <w:p w14:paraId="1E2B8568" w14:textId="77777777" w:rsidR="00C4113A" w:rsidRDefault="00C4113A" w:rsidP="00C4113A">
      <w:pPr>
        <w:pStyle w:val="TextHeading2"/>
        <w:keepNext/>
        <w:keepLines/>
        <w:spacing w:before="0" w:after="0"/>
        <w:ind w:left="3600"/>
      </w:pPr>
      <w:r>
        <w:t>JULIE H. VENABLES, Principal </w:t>
      </w:r>
    </w:p>
    <w:p w14:paraId="06A9AB92" w14:textId="77777777" w:rsidR="00C4113A" w:rsidRDefault="00C4113A" w:rsidP="00C4113A">
      <w:pPr>
        <w:keepNext/>
        <w:tabs>
          <w:tab w:val="left" w:pos="8640"/>
        </w:tabs>
        <w:spacing w:before="60" w:after="240"/>
        <w:ind w:left="3600"/>
      </w:pPr>
      <w:r>
        <w:t>DOB: February 21, 1986</w:t>
      </w:r>
    </w:p>
    <w:p w14:paraId="3627A9C6" w14:textId="77777777" w:rsidR="00C4113A" w:rsidRDefault="00C4113A" w:rsidP="00C4113A">
      <w:pPr>
        <w:pStyle w:val="TextHeading2"/>
        <w:jc w:val="center"/>
      </w:pPr>
      <w:bookmarkStart w:id="40" w:name="HIPAAend"/>
      <w:r>
        <w:t>COMMONWEALTH OF MASSACHUSETTS</w:t>
      </w:r>
    </w:p>
    <w:p w14:paraId="2AA8F170" w14:textId="77777777" w:rsidR="00C4113A" w:rsidRDefault="00C4113A" w:rsidP="00C4113A">
      <w:pPr>
        <w:pStyle w:val="TextHeading2"/>
        <w:jc w:val="center"/>
      </w:pPr>
      <w:r>
        <w:t>COUNTY OF NORFOLK</w:t>
      </w:r>
    </w:p>
    <w:p w14:paraId="2E432DBB" w14:textId="77777777" w:rsidR="00C4113A" w:rsidRDefault="00C4113A" w:rsidP="00C4113A">
      <w:pPr>
        <w:pStyle w:val="TextHeading2"/>
        <w:keepNext/>
        <w:keepLines/>
        <w:spacing w:before="240" w:after="0"/>
      </w:pPr>
      <w:r>
        <w:t xml:space="preserve">On this day, July 30, 2026, before me, the undersigned notary public, personally appeared JULIE H. VENABLES, as Principal, proved to me through satisfactory evidence of identification, which were </w:t>
      </w:r>
      <w:r w:rsidRPr="008406B7">
        <w:t>a government-issued photo identification</w:t>
      </w:r>
      <w:r>
        <w:t>, to be the person whose name is signed to the preceding instrument, and acknowledged to me that she signed it voluntarily for its stated purposes.</w:t>
      </w:r>
    </w:p>
    <w:p w14:paraId="623E22D1" w14:textId="77777777" w:rsidR="00C4113A" w:rsidRDefault="00C4113A" w:rsidP="00C4113A">
      <w:pPr>
        <w:pStyle w:val="TextHeading2"/>
        <w:keepNext/>
        <w:keepLines/>
        <w:spacing w:before="240" w:after="0"/>
        <w:jc w:val="left"/>
      </w:pPr>
      <w:r>
        <w:t>Witness my signature and official seal.</w:t>
      </w:r>
    </w:p>
    <w:p w14:paraId="04CA9B7F" w14:textId="77777777" w:rsidR="00C4113A" w:rsidRDefault="00C4113A" w:rsidP="00C4113A">
      <w:pPr>
        <w:pStyle w:val="TextHeading2"/>
        <w:keepNext/>
        <w:keepLines/>
        <w:tabs>
          <w:tab w:val="left" w:pos="720"/>
        </w:tabs>
        <w:spacing w:before="240" w:after="0"/>
        <w:jc w:val="left"/>
      </w:pPr>
      <w:r>
        <w:tab/>
        <w:t>[Seal]</w:t>
      </w:r>
    </w:p>
    <w:p w14:paraId="6BBC1C5E" w14:textId="77777777" w:rsidR="00C4113A" w:rsidRDefault="00C4113A" w:rsidP="00C4113A">
      <w:pPr>
        <w:pStyle w:val="TextHeading2"/>
        <w:keepNext/>
        <w:keepLines/>
        <w:tabs>
          <w:tab w:val="left" w:pos="8640"/>
        </w:tabs>
        <w:spacing w:before="960" w:after="0"/>
        <w:ind w:left="3600"/>
        <w:jc w:val="left"/>
      </w:pPr>
      <w:r>
        <w:rPr>
          <w:u w:val="single"/>
        </w:rPr>
        <w:tab/>
      </w:r>
    </w:p>
    <w:p w14:paraId="2A993C0F" w14:textId="77777777" w:rsidR="00C4113A" w:rsidRDefault="00C4113A" w:rsidP="00C4113A">
      <w:pPr>
        <w:pStyle w:val="TextHeading2"/>
        <w:keepNext/>
        <w:keepLines/>
        <w:tabs>
          <w:tab w:val="left" w:pos="8640"/>
        </w:tabs>
        <w:spacing w:before="0" w:after="0"/>
        <w:ind w:left="3600"/>
        <w:jc w:val="left"/>
      </w:pPr>
      <w:r>
        <w:t>Notary Public</w:t>
      </w:r>
    </w:p>
    <w:p w14:paraId="53A1D34E" w14:textId="77777777" w:rsidR="00C4113A" w:rsidRDefault="00C4113A" w:rsidP="00C4113A">
      <w:pPr>
        <w:pStyle w:val="TextHeading2"/>
        <w:tabs>
          <w:tab w:val="left" w:pos="8640"/>
        </w:tabs>
        <w:spacing w:after="240"/>
        <w:ind w:left="3600"/>
        <w:jc w:val="left"/>
      </w:pPr>
      <w:r>
        <w:t xml:space="preserve">My commission expires: [Notary Commission]     </w:t>
      </w:r>
      <w:bookmarkEnd w:id="40"/>
    </w:p>
    <w:p w14:paraId="656462E4" w14:textId="77777777" w:rsidR="005827AE" w:rsidRDefault="005827AE" w:rsidP="005827AE">
      <w:pPr>
        <w:pStyle w:val="TextHeading2"/>
        <w:tabs>
          <w:tab w:val="left" w:pos="8640"/>
        </w:tabs>
        <w:spacing w:after="240"/>
        <w:jc w:val="left"/>
      </w:pPr>
    </w:p>
    <w:p w14:paraId="35B62E60" w14:textId="77777777" w:rsidR="006D642B" w:rsidRDefault="006D642B">
      <w:pPr>
        <w:pStyle w:val="TextHeading2"/>
        <w:sectPr w:rsidR="006D642B" w:rsidSect="004E5543">
          <w:footerReference w:type="default" r:id="rId13"/>
          <w:pgSz w:w="12240" w:h="15840"/>
          <w:pgMar w:top="1440" w:right="1440" w:bottom="1440" w:left="1440" w:header="720" w:footer="720" w:gutter="0"/>
          <w:pgNumType w:start="1"/>
          <w:cols w:space="720"/>
          <w:docGrid w:linePitch="326"/>
        </w:sectPr>
      </w:pPr>
    </w:p>
    <w:p w14:paraId="56F61506" w14:textId="170A2405" w:rsidR="00E85577" w:rsidRPr="00E85577" w:rsidRDefault="00E85577" w:rsidP="00E85577">
      <w:pPr>
        <w:pStyle w:val="DocumentTitle"/>
        <w:rPr>
          <w:szCs w:val="28"/>
        </w:rPr>
      </w:pPr>
      <w:r w:rsidRPr="00E85577">
        <w:rPr>
          <w:szCs w:val="28"/>
        </w:rPr>
        <w:lastRenderedPageBreak/>
        <w:t>LIVING WILL FOR JULIE H. VENABLES</w:t>
      </w:r>
    </w:p>
    <w:p w14:paraId="39916CDC" w14:textId="77777777" w:rsidR="00E85577" w:rsidRDefault="00E85577" w:rsidP="00E85577">
      <w:pPr>
        <w:pStyle w:val="TextHeading2"/>
      </w:pPr>
      <w:r>
        <w:t>I, JULIE H. VENABLES, of Needham, Massachusetts, willfully and voluntarily declare that if my death becomes imminent, I am in a permanent vegetative state, or I have a terminal illness or incurable condition, my life shall not be artificially prolonged under the guidelines described below.</w:t>
      </w:r>
    </w:p>
    <w:p w14:paraId="1B09FA0F" w14:textId="77777777" w:rsidR="00E85577" w:rsidRDefault="00E85577" w:rsidP="00E85577">
      <w:pPr>
        <w:pStyle w:val="Title"/>
        <w:keepNext/>
        <w:rPr>
          <w:sz w:val="28"/>
        </w:rPr>
      </w:pPr>
      <w:r>
        <w:rPr>
          <w:sz w:val="28"/>
        </w:rPr>
        <w:t>Guidelines for the Cessation of Life-Prolonging Procedures</w:t>
      </w:r>
    </w:p>
    <w:p w14:paraId="68CAC586" w14:textId="77777777" w:rsidR="00E85577" w:rsidRDefault="00E85577" w:rsidP="00E85577">
      <w:pPr>
        <w:pStyle w:val="TextHeading2"/>
      </w:pPr>
      <w:r>
        <w:t>If at any time my medical condition becomes irreversible and terminal, I direct that any life-prolonging procedures be withheld or withdrawn.  I also refuse consent to the administration of life-prolonging procedures if it is determined that I am in a permanent vegetative state, have a terminal illness, or have an incurable condition and that I am therefore unable to experience a meaningful life.</w:t>
      </w:r>
    </w:p>
    <w:p w14:paraId="460888BC" w14:textId="77777777" w:rsidR="00E85577" w:rsidRDefault="00E85577" w:rsidP="00E85577">
      <w:pPr>
        <w:pStyle w:val="TextHeading2"/>
      </w:pPr>
      <w:r>
        <w:t xml:space="preserve">For this declaration to take effect, my attending physician must determine that there can be no recovery from my terminal or vegetative condition, and that either my death is imminent or I can no longer experience a meaningful life.  </w:t>
      </w:r>
      <w:r>
        <w:rPr>
          <w:i/>
        </w:rPr>
        <w:t>Life-prolonging procedures</w:t>
      </w:r>
      <w:r>
        <w:t xml:space="preserve"> include any procedure that would serve only to artificially prolong the dying process such as nutrition and hydration administered by invasive procedures; antibiotics; ventilators, pacemakers, renal dialysis, or any other mechanical devices designed to assist the functioning of organs; transfusion of blood and blood products; and cardiac or cardiopulmonary resuscitative procedures.</w:t>
      </w:r>
    </w:p>
    <w:p w14:paraId="50727315" w14:textId="77777777" w:rsidR="00E85577" w:rsidRDefault="00E85577" w:rsidP="00E85577">
      <w:pPr>
        <w:pStyle w:val="TextHeading2"/>
      </w:pPr>
      <w:r>
        <w:t xml:space="preserve">Notwithstanding any other provisions of this Living Will, and without limiting any other provisions of this Living Will; if I suffer from a persistent vegetative state, I specifically refuse all treatments, including </w:t>
      </w:r>
      <w:r>
        <w:rPr>
          <w:i/>
        </w:rPr>
        <w:t>life-prolonging procedures</w:t>
      </w:r>
      <w:r>
        <w:t>, that are not directed at specifically alleviating the underlying condition causing the persistent vegetative state with a high probability of success.</w:t>
      </w:r>
    </w:p>
    <w:p w14:paraId="51B5BDDA" w14:textId="77777777" w:rsidR="00E85577" w:rsidRDefault="00E85577" w:rsidP="00E85577">
      <w:pPr>
        <w:pStyle w:val="TextHeading2"/>
      </w:pPr>
      <w:r>
        <w:t>I wish to die naturally, with only the administration of medication or the performance of any medical procedures considered necessary to provide me with comfort and care or to alleviate pain, even though the medication or procedure may shorten my remaining life.</w:t>
      </w:r>
    </w:p>
    <w:p w14:paraId="44412A23" w14:textId="77777777" w:rsidR="00E85577" w:rsidRDefault="00E85577" w:rsidP="00E85577">
      <w:pPr>
        <w:pStyle w:val="Title"/>
        <w:keepNext/>
        <w:rPr>
          <w:sz w:val="28"/>
        </w:rPr>
      </w:pPr>
      <w:r>
        <w:rPr>
          <w:sz w:val="28"/>
        </w:rPr>
        <w:t>Statement of My Intent</w:t>
      </w:r>
    </w:p>
    <w:p w14:paraId="12FA67AB" w14:textId="77777777" w:rsidR="00E85577" w:rsidRDefault="00E85577" w:rsidP="00E85577">
      <w:pPr>
        <w:pStyle w:val="TextHeading2"/>
      </w:pPr>
      <w:r>
        <w:t>In the absence of my ability to give directions regarding the use of such life-prolonging procedures, I intend to express my legal right to refuse medical or surgical treatment and to accept the consequences of such refusal through this declaration, to be honored by my family and physician.</w:t>
      </w:r>
    </w:p>
    <w:p w14:paraId="2B67D4A1" w14:textId="77777777" w:rsidR="00E85577" w:rsidRDefault="00E85577" w:rsidP="00E85577">
      <w:pPr>
        <w:pStyle w:val="TextHeading2"/>
      </w:pPr>
      <w:r>
        <w:t>I make this declaration after careful consideration and in accordance with my strong convictions and beliefs.  I want my wishes and directions expressed in this declaration to be carried out to the extent permitted by law.  Insofar as my wishes and directions are not legally enforceable, I hope that my family, my physician, the courts, and all others who may be involved in such decision-making will regard themselves as morally bound by them.</w:t>
      </w:r>
    </w:p>
    <w:p w14:paraId="4954DF3B" w14:textId="77777777" w:rsidR="00E85577" w:rsidRDefault="00E85577" w:rsidP="00E85577">
      <w:pPr>
        <w:pStyle w:val="Title"/>
        <w:keepNext/>
        <w:rPr>
          <w:sz w:val="28"/>
        </w:rPr>
      </w:pPr>
      <w:r>
        <w:rPr>
          <w:sz w:val="28"/>
        </w:rPr>
        <w:t>Authorization of Surrogate</w:t>
      </w:r>
    </w:p>
    <w:p w14:paraId="5804C3DB" w14:textId="77777777" w:rsidR="00E85577" w:rsidRDefault="00E85577" w:rsidP="00E85577">
      <w:pPr>
        <w:pStyle w:val="TextHeading2"/>
      </w:pPr>
      <w:r>
        <w:t>If I have named a surrogate for health care decisions or appointed an agent pursuant to a power of attorney to make health care decisions for me, he or she may provide consent for withholding or withdrawing life-prolonging procedures according to my wishes.</w:t>
      </w:r>
    </w:p>
    <w:p w14:paraId="49DA9834" w14:textId="77777777" w:rsidR="00E85577" w:rsidRDefault="00E85577" w:rsidP="00E85577">
      <w:pPr>
        <w:pStyle w:val="Title"/>
        <w:keepNext/>
        <w:rPr>
          <w:sz w:val="28"/>
        </w:rPr>
      </w:pPr>
      <w:r>
        <w:rPr>
          <w:sz w:val="28"/>
        </w:rPr>
        <w:lastRenderedPageBreak/>
        <w:t>Release of Liability</w:t>
      </w:r>
    </w:p>
    <w:p w14:paraId="620DCF17" w14:textId="77777777" w:rsidR="00E85577" w:rsidRDefault="00E85577" w:rsidP="00E85577">
      <w:pPr>
        <w:pStyle w:val="TextHeading2"/>
      </w:pPr>
      <w:r>
        <w:t>I release and hold harmless any person who, in good faith, terminates life-sustaining procedures in accordance with the guidelines in this declaration.</w:t>
      </w:r>
    </w:p>
    <w:p w14:paraId="46CE9B25" w14:textId="77777777" w:rsidR="00E85577" w:rsidRDefault="00E85577" w:rsidP="00E85577">
      <w:pPr>
        <w:pStyle w:val="TextHeading2"/>
      </w:pPr>
      <w:r>
        <w:t xml:space="preserve">I understand the full import of this </w:t>
      </w:r>
      <w:proofErr w:type="gramStart"/>
      <w:r>
        <w:t>declaration</w:t>
      </w:r>
      <w:proofErr w:type="gramEnd"/>
      <w:r>
        <w:t xml:space="preserve"> and I am emotionally and mentally competent to make this declaration.</w:t>
      </w:r>
    </w:p>
    <w:p w14:paraId="7F22A298" w14:textId="77777777" w:rsidR="00E85577" w:rsidRDefault="00E85577" w:rsidP="00E85577">
      <w:pPr>
        <w:pStyle w:val="TextHeading2"/>
        <w:keepNext/>
        <w:keepLines/>
        <w:rPr>
          <w:spacing w:val="-3"/>
        </w:rPr>
      </w:pPr>
      <w:r>
        <w:rPr>
          <w:spacing w:val="-3"/>
        </w:rPr>
        <w:t xml:space="preserve">Dated: </w:t>
      </w:r>
      <w:r>
        <w:t>[</w:t>
      </w:r>
      <w:proofErr w:type="spellStart"/>
      <w:r>
        <w:t>DocDate</w:t>
      </w:r>
      <w:proofErr w:type="spellEnd"/>
      <w:r>
        <w:t>]</w:t>
      </w:r>
    </w:p>
    <w:p w14:paraId="6EC49E59" w14:textId="77777777" w:rsidR="00E85577" w:rsidRDefault="00E85577" w:rsidP="00E85577">
      <w:pPr>
        <w:keepNext/>
        <w:keepLines/>
        <w:tabs>
          <w:tab w:val="left" w:pos="8640"/>
        </w:tabs>
        <w:spacing w:before="960"/>
        <w:ind w:left="4320"/>
        <w:rPr>
          <w:color w:val="000000"/>
        </w:rPr>
      </w:pPr>
      <w:r>
        <w:rPr>
          <w:u w:val="single"/>
        </w:rPr>
        <w:tab/>
      </w:r>
    </w:p>
    <w:p w14:paraId="07FBA336" w14:textId="77777777" w:rsidR="00E85577" w:rsidRDefault="00E85577" w:rsidP="00E85577">
      <w:pPr>
        <w:tabs>
          <w:tab w:val="left" w:pos="8640"/>
        </w:tabs>
        <w:ind w:left="4320"/>
        <w:rPr>
          <w:color w:val="000000"/>
        </w:rPr>
      </w:pPr>
      <w:r>
        <w:rPr>
          <w:color w:val="000000"/>
        </w:rPr>
        <w:t>JULIE H. VENABLES</w:t>
      </w:r>
    </w:p>
    <w:p w14:paraId="5BB1113A" w14:textId="77777777" w:rsidR="00E85577" w:rsidRDefault="00E85577" w:rsidP="00E85577">
      <w:pPr>
        <w:spacing w:after="200" w:line="276" w:lineRule="auto"/>
        <w:rPr>
          <w:szCs w:val="20"/>
        </w:rPr>
      </w:pPr>
      <w:r>
        <w:br w:type="page"/>
      </w:r>
    </w:p>
    <w:p w14:paraId="32EECA45" w14:textId="77777777" w:rsidR="00E85577" w:rsidRDefault="00E85577" w:rsidP="00E85577">
      <w:pPr>
        <w:pStyle w:val="TextHeading2"/>
        <w:keepNext/>
        <w:keepLines/>
        <w:spacing w:before="240" w:after="0"/>
      </w:pPr>
      <w:r>
        <w:lastRenderedPageBreak/>
        <w:t xml:space="preserve">We, the undersigned witnesses, declare that JULIE H. VENABLES signed this instrument in our presence.  We further declare that we are not related to JULIE H. VENABLES by blood, marriage, or adoption, are not heirs to her estate, and are not responsible for paying her health care costs.  JULIE H. VENABLES is known to </w:t>
      </w:r>
      <w:proofErr w:type="gramStart"/>
      <w:r>
        <w:t>us</w:t>
      </w:r>
      <w:proofErr w:type="gramEnd"/>
      <w:r>
        <w:t xml:space="preserve"> and we believe her to be of sound mind.</w:t>
      </w:r>
    </w:p>
    <w:p w14:paraId="0DD277A3" w14:textId="77777777" w:rsidR="00E85577" w:rsidRDefault="00E85577" w:rsidP="00E85577">
      <w:pPr>
        <w:pStyle w:val="TextHeading2"/>
        <w:keepNext/>
        <w:tabs>
          <w:tab w:val="right" w:pos="4140"/>
          <w:tab w:val="left" w:pos="4500"/>
          <w:tab w:val="right" w:pos="8640"/>
        </w:tabs>
        <w:spacing w:after="0"/>
      </w:pPr>
    </w:p>
    <w:tbl>
      <w:tblPr>
        <w:tblW w:w="0" w:type="auto"/>
        <w:tblCellMar>
          <w:left w:w="0" w:type="dxa"/>
          <w:right w:w="0" w:type="dxa"/>
        </w:tblCellMar>
        <w:tblLook w:val="04A0" w:firstRow="1" w:lastRow="0" w:firstColumn="1" w:lastColumn="0" w:noHBand="0" w:noVBand="1"/>
      </w:tblPr>
      <w:tblGrid>
        <w:gridCol w:w="4590"/>
        <w:gridCol w:w="270"/>
        <w:gridCol w:w="4490"/>
      </w:tblGrid>
      <w:tr w:rsidR="00E85577" w:rsidRPr="00924795" w14:paraId="46A75BCA" w14:textId="77777777" w:rsidTr="00991909">
        <w:tc>
          <w:tcPr>
            <w:tcW w:w="4590" w:type="dxa"/>
            <w:tcBorders>
              <w:bottom w:val="single" w:sz="4" w:space="0" w:color="auto"/>
            </w:tcBorders>
          </w:tcPr>
          <w:p w14:paraId="5E444F07" w14:textId="77777777" w:rsidR="00E85577" w:rsidRPr="00924795" w:rsidRDefault="00E85577" w:rsidP="00991909">
            <w:pPr>
              <w:keepNext/>
              <w:keepLines/>
              <w:spacing w:before="720"/>
            </w:pPr>
          </w:p>
        </w:tc>
        <w:tc>
          <w:tcPr>
            <w:tcW w:w="270" w:type="dxa"/>
            <w:vAlign w:val="bottom"/>
          </w:tcPr>
          <w:p w14:paraId="7D989CD3" w14:textId="77777777" w:rsidR="00E85577" w:rsidRPr="00924795" w:rsidRDefault="00E85577" w:rsidP="00991909">
            <w:pPr>
              <w:keepNext/>
              <w:keepLines/>
            </w:pPr>
            <w:r>
              <w:t>of</w:t>
            </w:r>
          </w:p>
        </w:tc>
        <w:tc>
          <w:tcPr>
            <w:tcW w:w="4490" w:type="dxa"/>
            <w:tcBorders>
              <w:bottom w:val="single" w:sz="4" w:space="0" w:color="auto"/>
            </w:tcBorders>
          </w:tcPr>
          <w:p w14:paraId="62C55053" w14:textId="77777777" w:rsidR="00E85577" w:rsidRPr="00924795" w:rsidRDefault="00E85577" w:rsidP="00991909">
            <w:pPr>
              <w:keepNext/>
              <w:keepLines/>
            </w:pPr>
          </w:p>
        </w:tc>
      </w:tr>
      <w:tr w:rsidR="00E85577" w:rsidRPr="00924795" w14:paraId="1E9B12E9" w14:textId="77777777" w:rsidTr="00991909">
        <w:tc>
          <w:tcPr>
            <w:tcW w:w="4590" w:type="dxa"/>
            <w:tcBorders>
              <w:top w:val="single" w:sz="4" w:space="0" w:color="auto"/>
            </w:tcBorders>
          </w:tcPr>
          <w:p w14:paraId="1D7933D8" w14:textId="77777777" w:rsidR="00E85577" w:rsidRPr="00924795" w:rsidRDefault="00E85577" w:rsidP="00991909">
            <w:pPr>
              <w:keepNext/>
              <w:keepLines/>
            </w:pPr>
          </w:p>
          <w:p w14:paraId="4DC6A8AE" w14:textId="77777777" w:rsidR="00E85577" w:rsidRPr="00924795" w:rsidRDefault="00E85577" w:rsidP="00991909">
            <w:pPr>
              <w:keepNext/>
              <w:keepLines/>
            </w:pPr>
            <w:r>
              <w:t xml:space="preserve">__________________________, Witness </w:t>
            </w:r>
          </w:p>
        </w:tc>
        <w:tc>
          <w:tcPr>
            <w:tcW w:w="270" w:type="dxa"/>
          </w:tcPr>
          <w:p w14:paraId="5941F26D" w14:textId="77777777" w:rsidR="00E85577" w:rsidRPr="00924795" w:rsidRDefault="00E85577" w:rsidP="00991909">
            <w:pPr>
              <w:keepNext/>
              <w:keepLines/>
            </w:pPr>
          </w:p>
        </w:tc>
        <w:tc>
          <w:tcPr>
            <w:tcW w:w="4490" w:type="dxa"/>
            <w:tcBorders>
              <w:top w:val="single" w:sz="4" w:space="0" w:color="auto"/>
            </w:tcBorders>
          </w:tcPr>
          <w:p w14:paraId="51FE29EC" w14:textId="77777777" w:rsidR="00E85577" w:rsidRPr="00924795" w:rsidRDefault="00E85577" w:rsidP="00991909">
            <w:pPr>
              <w:keepNext/>
              <w:keepLines/>
            </w:pPr>
            <w:r>
              <w:t>Address</w:t>
            </w:r>
          </w:p>
        </w:tc>
      </w:tr>
    </w:tbl>
    <w:p w14:paraId="3E3135C2" w14:textId="77777777" w:rsidR="00E85577" w:rsidRDefault="00E85577" w:rsidP="00E85577">
      <w:pPr>
        <w:tabs>
          <w:tab w:val="left" w:pos="-1440"/>
          <w:tab w:val="left" w:pos="-720"/>
        </w:tabs>
        <w:suppressAutoHyphens/>
        <w:rPr>
          <w:color w:val="000000"/>
        </w:rPr>
      </w:pPr>
    </w:p>
    <w:tbl>
      <w:tblPr>
        <w:tblW w:w="0" w:type="auto"/>
        <w:tblCellMar>
          <w:left w:w="0" w:type="dxa"/>
          <w:right w:w="0" w:type="dxa"/>
        </w:tblCellMar>
        <w:tblLook w:val="04A0" w:firstRow="1" w:lastRow="0" w:firstColumn="1" w:lastColumn="0" w:noHBand="0" w:noVBand="1"/>
      </w:tblPr>
      <w:tblGrid>
        <w:gridCol w:w="4590"/>
        <w:gridCol w:w="270"/>
        <w:gridCol w:w="4490"/>
      </w:tblGrid>
      <w:tr w:rsidR="00E85577" w:rsidRPr="00924795" w14:paraId="5F53B1A0" w14:textId="77777777" w:rsidTr="00991909">
        <w:tc>
          <w:tcPr>
            <w:tcW w:w="4590" w:type="dxa"/>
            <w:tcBorders>
              <w:bottom w:val="single" w:sz="4" w:space="0" w:color="auto"/>
            </w:tcBorders>
          </w:tcPr>
          <w:p w14:paraId="00E82767" w14:textId="77777777" w:rsidR="00E85577" w:rsidRPr="00924795" w:rsidRDefault="00E85577" w:rsidP="00991909">
            <w:pPr>
              <w:keepNext/>
              <w:keepLines/>
              <w:spacing w:before="720"/>
            </w:pPr>
          </w:p>
        </w:tc>
        <w:tc>
          <w:tcPr>
            <w:tcW w:w="270" w:type="dxa"/>
            <w:vAlign w:val="bottom"/>
          </w:tcPr>
          <w:p w14:paraId="653C3850" w14:textId="77777777" w:rsidR="00E85577" w:rsidRPr="00924795" w:rsidRDefault="00E85577" w:rsidP="00991909">
            <w:pPr>
              <w:keepNext/>
              <w:keepLines/>
            </w:pPr>
            <w:r>
              <w:t>of</w:t>
            </w:r>
          </w:p>
        </w:tc>
        <w:tc>
          <w:tcPr>
            <w:tcW w:w="4490" w:type="dxa"/>
            <w:tcBorders>
              <w:bottom w:val="single" w:sz="4" w:space="0" w:color="auto"/>
            </w:tcBorders>
          </w:tcPr>
          <w:p w14:paraId="5249411C" w14:textId="77777777" w:rsidR="00E85577" w:rsidRPr="00924795" w:rsidRDefault="00E85577" w:rsidP="00991909">
            <w:pPr>
              <w:keepNext/>
              <w:keepLines/>
            </w:pPr>
          </w:p>
        </w:tc>
      </w:tr>
      <w:tr w:rsidR="00E85577" w:rsidRPr="00924795" w14:paraId="36E7AF06" w14:textId="77777777" w:rsidTr="00991909">
        <w:tc>
          <w:tcPr>
            <w:tcW w:w="4590" w:type="dxa"/>
            <w:tcBorders>
              <w:top w:val="single" w:sz="4" w:space="0" w:color="auto"/>
            </w:tcBorders>
          </w:tcPr>
          <w:p w14:paraId="28D23AE4" w14:textId="77777777" w:rsidR="00E85577" w:rsidRPr="00924795" w:rsidRDefault="00E85577" w:rsidP="00991909">
            <w:pPr>
              <w:keepNext/>
              <w:keepLines/>
            </w:pPr>
          </w:p>
          <w:p w14:paraId="242A08A8" w14:textId="77777777" w:rsidR="00E85577" w:rsidRPr="00924795" w:rsidRDefault="00E85577" w:rsidP="00991909">
            <w:pPr>
              <w:keepNext/>
              <w:keepLines/>
            </w:pPr>
            <w:r>
              <w:t xml:space="preserve">__________________________, Witness </w:t>
            </w:r>
          </w:p>
        </w:tc>
        <w:tc>
          <w:tcPr>
            <w:tcW w:w="270" w:type="dxa"/>
          </w:tcPr>
          <w:p w14:paraId="7B9AE7F9" w14:textId="77777777" w:rsidR="00E85577" w:rsidRPr="00924795" w:rsidRDefault="00E85577" w:rsidP="00991909">
            <w:pPr>
              <w:keepNext/>
              <w:keepLines/>
            </w:pPr>
          </w:p>
        </w:tc>
        <w:tc>
          <w:tcPr>
            <w:tcW w:w="4490" w:type="dxa"/>
            <w:tcBorders>
              <w:top w:val="single" w:sz="4" w:space="0" w:color="auto"/>
            </w:tcBorders>
          </w:tcPr>
          <w:p w14:paraId="00C23E96" w14:textId="77777777" w:rsidR="00E85577" w:rsidRPr="00924795" w:rsidRDefault="00E85577" w:rsidP="00991909">
            <w:pPr>
              <w:keepNext/>
              <w:keepLines/>
            </w:pPr>
            <w:r>
              <w:t>Address</w:t>
            </w:r>
          </w:p>
        </w:tc>
      </w:tr>
    </w:tbl>
    <w:p w14:paraId="71324B4D" w14:textId="77777777" w:rsidR="00E85577" w:rsidRDefault="00E85577" w:rsidP="00E85577">
      <w:pPr>
        <w:tabs>
          <w:tab w:val="left" w:pos="-1440"/>
          <w:tab w:val="left" w:pos="-720"/>
        </w:tabs>
        <w:suppressAutoHyphens/>
        <w:rPr>
          <w:color w:val="000000"/>
        </w:rPr>
      </w:pPr>
    </w:p>
    <w:p w14:paraId="317FB146" w14:textId="77777777" w:rsidR="00E85577" w:rsidRDefault="00E85577" w:rsidP="00E85577">
      <w:pPr>
        <w:pStyle w:val="TextHeading2"/>
        <w:keepNext/>
        <w:keepLines/>
        <w:tabs>
          <w:tab w:val="left" w:pos="4680"/>
        </w:tabs>
        <w:spacing w:after="0"/>
        <w:jc w:val="center"/>
      </w:pPr>
    </w:p>
    <w:p w14:paraId="0AC09E47" w14:textId="77777777" w:rsidR="00E85577" w:rsidRDefault="00E85577" w:rsidP="00E85577">
      <w:pPr>
        <w:pStyle w:val="TextHeading2"/>
        <w:keepNext/>
        <w:keepLines/>
        <w:tabs>
          <w:tab w:val="left" w:pos="4680"/>
        </w:tabs>
        <w:spacing w:after="0"/>
        <w:jc w:val="center"/>
      </w:pPr>
      <w:r>
        <w:t>COMMONWEALTH OF MASSACHUSETTS</w:t>
      </w:r>
    </w:p>
    <w:p w14:paraId="1A84C716" w14:textId="77777777" w:rsidR="00E85577" w:rsidRDefault="00E85577" w:rsidP="00E85577">
      <w:pPr>
        <w:pStyle w:val="TextHeading2"/>
        <w:keepNext/>
        <w:keepLines/>
        <w:tabs>
          <w:tab w:val="left" w:pos="4680"/>
        </w:tabs>
        <w:spacing w:before="0" w:after="0"/>
        <w:jc w:val="center"/>
      </w:pPr>
      <w:r>
        <w:t>COUNTY OF [SIGNING COUNTY]</w:t>
      </w:r>
    </w:p>
    <w:p w14:paraId="72D660CB" w14:textId="77777777" w:rsidR="00E85577" w:rsidRDefault="00E85577" w:rsidP="00E85577">
      <w:pPr>
        <w:pStyle w:val="TextHeading2"/>
        <w:keepNext/>
        <w:keepLines/>
        <w:spacing w:before="240" w:after="0"/>
      </w:pPr>
      <w:r>
        <w:t>On this day, [</w:t>
      </w:r>
      <w:proofErr w:type="spellStart"/>
      <w:r>
        <w:t>DocDate</w:t>
      </w:r>
      <w:proofErr w:type="spellEnd"/>
      <w:r>
        <w:t xml:space="preserve">], before me, the undersigned notary public, personally appeared JULIE H. VENABLES, as the declarant, _________________________, as witness, and _________________________, as witness, proved to me through satisfactory evidence of identification, which were </w:t>
      </w:r>
      <w:r w:rsidRPr="00634DCF">
        <w:t>a government-issued photo identification</w:t>
      </w:r>
      <w:r>
        <w:t>, to be the persons whose names are signed to the preceding instrument, and acknowledged to me that they signed it voluntarily for its stated purposes.</w:t>
      </w:r>
    </w:p>
    <w:p w14:paraId="254C48BA" w14:textId="77777777" w:rsidR="00E85577" w:rsidRDefault="00E85577" w:rsidP="00E85577">
      <w:pPr>
        <w:pStyle w:val="TextHeading2"/>
        <w:keepNext/>
        <w:keepLines/>
        <w:spacing w:before="240" w:after="0"/>
        <w:jc w:val="left"/>
      </w:pPr>
      <w:r>
        <w:t>Witness my signature and official seal.</w:t>
      </w:r>
    </w:p>
    <w:p w14:paraId="7A8EE082" w14:textId="77777777" w:rsidR="00E85577" w:rsidRDefault="00E85577" w:rsidP="00E85577">
      <w:pPr>
        <w:pStyle w:val="TextHeading2"/>
        <w:keepNext/>
        <w:keepLines/>
        <w:tabs>
          <w:tab w:val="left" w:pos="720"/>
        </w:tabs>
        <w:spacing w:before="240" w:after="0"/>
        <w:jc w:val="left"/>
      </w:pPr>
      <w:r>
        <w:tab/>
        <w:t>[Seal]</w:t>
      </w:r>
    </w:p>
    <w:p w14:paraId="5647CC5E" w14:textId="77777777" w:rsidR="00E85577" w:rsidRDefault="00E85577" w:rsidP="00E85577">
      <w:pPr>
        <w:pStyle w:val="TextHeading2"/>
        <w:keepNext/>
        <w:keepLines/>
        <w:tabs>
          <w:tab w:val="left" w:pos="8640"/>
        </w:tabs>
        <w:spacing w:before="960" w:after="0"/>
        <w:ind w:left="3600"/>
        <w:jc w:val="left"/>
      </w:pPr>
      <w:r>
        <w:rPr>
          <w:u w:val="single"/>
        </w:rPr>
        <w:tab/>
      </w:r>
    </w:p>
    <w:p w14:paraId="1B7816A1" w14:textId="77777777" w:rsidR="00E85577" w:rsidRDefault="00E85577" w:rsidP="00E85577">
      <w:pPr>
        <w:pStyle w:val="TextHeading2"/>
        <w:keepNext/>
        <w:keepLines/>
        <w:tabs>
          <w:tab w:val="left" w:pos="8640"/>
        </w:tabs>
        <w:spacing w:before="0" w:after="0"/>
        <w:ind w:left="3600"/>
        <w:jc w:val="left"/>
      </w:pPr>
      <w:r>
        <w:t>Notary Public</w:t>
      </w:r>
    </w:p>
    <w:p w14:paraId="6908E837" w14:textId="77777777" w:rsidR="00E85577" w:rsidRDefault="00E85577" w:rsidP="00E85577">
      <w:pPr>
        <w:pStyle w:val="TextHeading2"/>
        <w:tabs>
          <w:tab w:val="left" w:pos="8640"/>
        </w:tabs>
        <w:spacing w:after="240"/>
        <w:ind w:left="3600"/>
        <w:jc w:val="left"/>
      </w:pPr>
      <w:r>
        <w:t xml:space="preserve">My commission expires: [Notary Commission]     </w:t>
      </w:r>
    </w:p>
    <w:p w14:paraId="045D8F62" w14:textId="17C3BC89" w:rsidR="00BD711E" w:rsidRPr="00EF66FF" w:rsidRDefault="00BD711E">
      <w:pPr>
        <w:pStyle w:val="TextHeading2"/>
      </w:pPr>
    </w:p>
    <w:sectPr w:rsidR="00BD711E" w:rsidRPr="00EF66FF" w:rsidSect="00E85577">
      <w:footerReference w:type="default" r:id="rId14"/>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336861" w14:textId="77777777" w:rsidR="00C832F7" w:rsidRDefault="00C832F7">
      <w:r>
        <w:separator/>
      </w:r>
    </w:p>
  </w:endnote>
  <w:endnote w:type="continuationSeparator" w:id="0">
    <w:p w14:paraId="526EBDB4" w14:textId="77777777" w:rsidR="00C832F7" w:rsidRDefault="00C8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A4ECA" w14:textId="77777777" w:rsidR="00897BAC" w:rsidRDefault="00897B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5D8F64" w14:textId="77777777" w:rsidR="00BD711E" w:rsidRPr="00EF66FF" w:rsidRDefault="00BD711E">
    <w:pPr>
      <w:pStyle w:val="Footer"/>
      <w:tabs>
        <w:tab w:val="clear" w:pos="4320"/>
        <w:tab w:val="clear" w:pos="8640"/>
      </w:tabs>
      <w:jc w:val="center"/>
    </w:pPr>
  </w:p>
  <w:p w14:paraId="045D8F65" w14:textId="4EF3B241" w:rsidR="00BD711E" w:rsidRPr="00D56E3F" w:rsidRDefault="00680BA9">
    <w:pPr>
      <w:pStyle w:val="Footer"/>
      <w:tabs>
        <w:tab w:val="clear" w:pos="4320"/>
        <w:tab w:val="clear" w:pos="8640"/>
      </w:tabs>
      <w:jc w:val="center"/>
      <w:rPr>
        <w:szCs w:val="20"/>
      </w:rPr>
    </w:pPr>
    <w:r>
      <w:rPr>
        <w:szCs w:val="20"/>
      </w:rPr>
      <w:t xml:space="preserve">MASSACGUSETTS </w:t>
    </w:r>
    <w:r w:rsidRPr="00D56E3F">
      <w:rPr>
        <w:szCs w:val="20"/>
      </w:rPr>
      <w:t xml:space="preserve">HEALTH CARE PROXY OF </w:t>
    </w:r>
    <w:r w:rsidR="006340CC" w:rsidRPr="00D56E3F">
      <w:rPr>
        <w:szCs w:val="20"/>
      </w:rPr>
      <w:t>JULIE H. VENABLES</w:t>
    </w:r>
  </w:p>
  <w:p w14:paraId="045D8F66" w14:textId="3498B2F3" w:rsidR="00BD711E" w:rsidRPr="00EF66FF" w:rsidRDefault="006340CC">
    <w:pPr>
      <w:pStyle w:val="Footer"/>
      <w:tabs>
        <w:tab w:val="clear" w:pos="4320"/>
        <w:tab w:val="clear" w:pos="8640"/>
      </w:tabs>
      <w:jc w:val="center"/>
    </w:pPr>
    <w:r w:rsidRPr="00D56E3F">
      <w:rPr>
        <w:szCs w:val="20"/>
      </w:rPr>
      <w:t xml:space="preserve">Page </w:t>
    </w:r>
    <w:r w:rsidRPr="00D56E3F">
      <w:rPr>
        <w:szCs w:val="20"/>
      </w:rPr>
      <w:fldChar w:fldCharType="begin"/>
    </w:r>
    <w:r w:rsidRPr="00D56E3F">
      <w:rPr>
        <w:szCs w:val="20"/>
      </w:rPr>
      <w:instrText xml:space="preserve"> PAGE </w:instrText>
    </w:r>
    <w:r w:rsidRPr="00D56E3F">
      <w:rPr>
        <w:szCs w:val="20"/>
      </w:rPr>
      <w:fldChar w:fldCharType="separate"/>
    </w:r>
    <w:r w:rsidR="00785F03" w:rsidRPr="00D56E3F">
      <w:rPr>
        <w:noProof/>
        <w:szCs w:val="20"/>
      </w:rPr>
      <w:t>1</w:t>
    </w:r>
    <w:r w:rsidRPr="00D56E3F">
      <w:rPr>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A6FE90" w14:textId="77777777" w:rsidR="00897BAC" w:rsidRDefault="00897B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322E12" w14:textId="77777777" w:rsidR="00897BAC" w:rsidRPr="00EF66FF" w:rsidRDefault="00897BAC">
    <w:pPr>
      <w:pStyle w:val="Footer"/>
      <w:tabs>
        <w:tab w:val="clear" w:pos="4320"/>
        <w:tab w:val="clear" w:pos="8640"/>
      </w:tabs>
      <w:jc w:val="center"/>
    </w:pPr>
  </w:p>
  <w:p w14:paraId="570D5D12" w14:textId="77777777" w:rsidR="006D642B" w:rsidRPr="008406B7" w:rsidRDefault="006D642B" w:rsidP="006D642B">
    <w:pPr>
      <w:pStyle w:val="Footer"/>
      <w:tabs>
        <w:tab w:val="clear" w:pos="4320"/>
        <w:tab w:val="clear" w:pos="8640"/>
      </w:tabs>
      <w:jc w:val="center"/>
      <w:rPr>
        <w:szCs w:val="20"/>
      </w:rPr>
    </w:pPr>
    <w:r w:rsidRPr="008406B7">
      <w:rPr>
        <w:szCs w:val="20"/>
      </w:rPr>
      <w:t>HIPAA AUTHORIZATION FOR JULIE H. VENABLES</w:t>
    </w:r>
  </w:p>
  <w:p w14:paraId="3AB67D6E" w14:textId="2B069EB7" w:rsidR="00897BAC" w:rsidRPr="006D642B" w:rsidRDefault="006D642B" w:rsidP="006D642B">
    <w:pPr>
      <w:pStyle w:val="Footer"/>
      <w:tabs>
        <w:tab w:val="clear" w:pos="4320"/>
        <w:tab w:val="clear" w:pos="8640"/>
      </w:tabs>
      <w:jc w:val="center"/>
      <w:rPr>
        <w:szCs w:val="20"/>
      </w:rPr>
    </w:pPr>
    <w:r w:rsidRPr="008406B7">
      <w:rPr>
        <w:szCs w:val="20"/>
      </w:rPr>
      <w:t xml:space="preserve">Page </w:t>
    </w:r>
    <w:r w:rsidRPr="008406B7">
      <w:rPr>
        <w:szCs w:val="20"/>
      </w:rPr>
      <w:fldChar w:fldCharType="begin"/>
    </w:r>
    <w:r w:rsidRPr="008406B7">
      <w:rPr>
        <w:szCs w:val="20"/>
      </w:rPr>
      <w:instrText xml:space="preserve"> PAGE </w:instrText>
    </w:r>
    <w:r w:rsidRPr="008406B7">
      <w:rPr>
        <w:szCs w:val="20"/>
      </w:rPr>
      <w:fldChar w:fldCharType="separate"/>
    </w:r>
    <w:r>
      <w:rPr>
        <w:szCs w:val="20"/>
      </w:rPr>
      <w:t>1</w:t>
    </w:r>
    <w:r w:rsidRPr="008406B7">
      <w:rPr>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17BFF" w14:textId="77777777" w:rsidR="00E85577" w:rsidRDefault="00E85577">
    <w:pPr>
      <w:pStyle w:val="Footer"/>
      <w:tabs>
        <w:tab w:val="clear" w:pos="4320"/>
        <w:tab w:val="clear" w:pos="8640"/>
      </w:tabs>
      <w:jc w:val="center"/>
    </w:pPr>
  </w:p>
  <w:p w14:paraId="3ABE9C56" w14:textId="77777777" w:rsidR="00E85577" w:rsidRDefault="00E85577">
    <w:pPr>
      <w:pStyle w:val="Footer"/>
      <w:tabs>
        <w:tab w:val="clear" w:pos="4320"/>
        <w:tab w:val="clear" w:pos="8640"/>
      </w:tabs>
      <w:jc w:val="center"/>
    </w:pPr>
    <w:r>
      <w:t>LIVING WILL FOR JULIE H. VENABLES</w:t>
    </w:r>
  </w:p>
  <w:p w14:paraId="3D8059A5" w14:textId="77777777" w:rsidR="00E85577" w:rsidRDefault="00E85577">
    <w:pPr>
      <w:pStyle w:val="Footer"/>
      <w:tabs>
        <w:tab w:val="clear" w:pos="4320"/>
        <w:tab w:val="clear" w:pos="8640"/>
      </w:tabs>
      <w:jc w:val="center"/>
    </w:pPr>
    <w:r>
      <w:t xml:space="preserve">Page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8314FF" w14:textId="77777777" w:rsidR="00C832F7" w:rsidRDefault="00C832F7">
      <w:r>
        <w:separator/>
      </w:r>
    </w:p>
  </w:footnote>
  <w:footnote w:type="continuationSeparator" w:id="0">
    <w:p w14:paraId="56663CAE" w14:textId="77777777" w:rsidR="00C832F7" w:rsidRDefault="00C83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7034B" w14:textId="77777777" w:rsidR="00897BAC" w:rsidRDefault="00897B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4D5BD" w14:textId="77777777" w:rsidR="00897BAC" w:rsidRDefault="00897B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DF112A" w14:textId="77777777" w:rsidR="00897BAC" w:rsidRDefault="00897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7D8299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580758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B7699A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9402CB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47057C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C6A07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8E8BF5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4487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0C2170EE"/>
    <w:multiLevelType w:val="hybridMultilevel"/>
    <w:tmpl w:val="5B425562"/>
    <w:name w:val="WealthDocs32"/>
    <w:lvl w:ilvl="0" w:tplc="D02CAD2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44796F"/>
    <w:multiLevelType w:val="multilevel"/>
    <w:tmpl w:val="04090023"/>
    <w:name w:val="WealthDocs222"/>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F2A25D1"/>
    <w:multiLevelType w:val="multilevel"/>
    <w:tmpl w:val="48A42AEC"/>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upperLetter"/>
      <w:pStyle w:val="Heading2"/>
      <w:lvlText w:val="%3."/>
      <w:lvlJc w:val="left"/>
      <w:pPr>
        <w:ind w:left="720" w:hanging="72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 w15:restartNumberingAfterBreak="0">
    <w:nsid w:val="3D646973"/>
    <w:multiLevelType w:val="multilevel"/>
    <w:tmpl w:val="0409001D"/>
    <w:name w:val="WealthDocs22"/>
    <w:styleLink w:val="1ai"/>
    <w:lvl w:ilvl="0">
      <w:start w:val="1"/>
      <w:numFmt w:val="decimal"/>
      <w:lvlText w:val="%1)"/>
      <w:lvlJc w:val="left"/>
      <w:pPr>
        <w:ind w:left="360" w:hanging="360"/>
      </w:pPr>
      <w:rPr>
        <w:rFonts w:ascii="Garamond" w:hAnsi="Garamond"/>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B1E7D1A"/>
    <w:multiLevelType w:val="multilevel"/>
    <w:tmpl w:val="0409001F"/>
    <w:name w:val="WealthDocs2"/>
    <w:styleLink w:val="111111"/>
    <w:lvl w:ilvl="0">
      <w:start w:val="1"/>
      <w:numFmt w:val="decimal"/>
      <w:lvlText w:val="%1."/>
      <w:lvlJc w:val="left"/>
      <w:pPr>
        <w:ind w:left="360" w:hanging="360"/>
      </w:pPr>
      <w:rPr>
        <w:rFonts w:ascii="Garamond" w:hAnsi="Garamond"/>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B536FE2"/>
    <w:multiLevelType w:val="hybridMultilevel"/>
    <w:tmpl w:val="F38E19CA"/>
    <w:name w:val="WealthDocs3"/>
    <w:lvl w:ilvl="0" w:tplc="D02CAD2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75B14E7"/>
    <w:multiLevelType w:val="multilevel"/>
    <w:tmpl w:val="DDA80B62"/>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upperLetter"/>
      <w:lvlText w:val="%3."/>
      <w:lvlJc w:val="left"/>
      <w:pPr>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5" w15:restartNumberingAfterBreak="0">
    <w:nsid w:val="64E621F1"/>
    <w:multiLevelType w:val="hybridMultilevel"/>
    <w:tmpl w:val="B3204B3E"/>
    <w:lvl w:ilvl="0" w:tplc="056696AA">
      <w:start w:val="1"/>
      <w:numFmt w:val="decimal"/>
      <w:pStyle w:val="Heading10"/>
      <w:lvlText w:val="%1."/>
      <w:lvlJc w:val="left"/>
      <w:pPr>
        <w:tabs>
          <w:tab w:val="num" w:pos="720"/>
        </w:tabs>
        <w:ind w:left="720" w:hanging="720"/>
      </w:pPr>
    </w:lvl>
    <w:lvl w:ilvl="1" w:tplc="6A467A44">
      <w:start w:val="1"/>
      <w:numFmt w:val="lowerLetter"/>
      <w:lvlText w:val="%2."/>
      <w:lvlJc w:val="left"/>
      <w:pPr>
        <w:tabs>
          <w:tab w:val="num" w:pos="1440"/>
        </w:tabs>
        <w:ind w:left="1440" w:hanging="360"/>
      </w:pPr>
    </w:lvl>
    <w:lvl w:ilvl="2" w:tplc="24F2DA9A">
      <w:start w:val="1"/>
      <w:numFmt w:val="lowerRoman"/>
      <w:lvlText w:val="%3."/>
      <w:lvlJc w:val="right"/>
      <w:pPr>
        <w:tabs>
          <w:tab w:val="num" w:pos="2160"/>
        </w:tabs>
        <w:ind w:left="2160" w:hanging="180"/>
      </w:pPr>
    </w:lvl>
    <w:lvl w:ilvl="3" w:tplc="C212ADDC">
      <w:start w:val="1"/>
      <w:numFmt w:val="decimal"/>
      <w:lvlText w:val="%4."/>
      <w:lvlJc w:val="left"/>
      <w:pPr>
        <w:tabs>
          <w:tab w:val="num" w:pos="2880"/>
        </w:tabs>
        <w:ind w:left="2880" w:hanging="360"/>
      </w:pPr>
    </w:lvl>
    <w:lvl w:ilvl="4" w:tplc="4650DF02">
      <w:start w:val="1"/>
      <w:numFmt w:val="lowerLetter"/>
      <w:lvlText w:val="%5."/>
      <w:lvlJc w:val="left"/>
      <w:pPr>
        <w:tabs>
          <w:tab w:val="num" w:pos="3600"/>
        </w:tabs>
        <w:ind w:left="3600" w:hanging="360"/>
      </w:pPr>
    </w:lvl>
    <w:lvl w:ilvl="5" w:tplc="D708D51A">
      <w:start w:val="1"/>
      <w:numFmt w:val="lowerRoman"/>
      <w:lvlText w:val="%6."/>
      <w:lvlJc w:val="right"/>
      <w:pPr>
        <w:tabs>
          <w:tab w:val="num" w:pos="4320"/>
        </w:tabs>
        <w:ind w:left="4320" w:hanging="180"/>
      </w:pPr>
    </w:lvl>
    <w:lvl w:ilvl="6" w:tplc="FC841C0A">
      <w:start w:val="1"/>
      <w:numFmt w:val="decimal"/>
      <w:lvlText w:val="%7."/>
      <w:lvlJc w:val="left"/>
      <w:pPr>
        <w:tabs>
          <w:tab w:val="num" w:pos="5040"/>
        </w:tabs>
        <w:ind w:left="5040" w:hanging="360"/>
      </w:pPr>
    </w:lvl>
    <w:lvl w:ilvl="7" w:tplc="30688A18">
      <w:start w:val="1"/>
      <w:numFmt w:val="lowerLetter"/>
      <w:lvlText w:val="%8."/>
      <w:lvlJc w:val="left"/>
      <w:pPr>
        <w:tabs>
          <w:tab w:val="num" w:pos="5760"/>
        </w:tabs>
        <w:ind w:left="5760" w:hanging="360"/>
      </w:pPr>
    </w:lvl>
    <w:lvl w:ilvl="8" w:tplc="56E4FF04">
      <w:start w:val="1"/>
      <w:numFmt w:val="lowerRoman"/>
      <w:lvlText w:val="%9."/>
      <w:lvlJc w:val="right"/>
      <w:pPr>
        <w:tabs>
          <w:tab w:val="num" w:pos="6480"/>
        </w:tabs>
        <w:ind w:left="6480" w:hanging="180"/>
      </w:pPr>
    </w:lvl>
  </w:abstractNum>
  <w:abstractNum w:abstractNumId="16"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17" w15:restartNumberingAfterBreak="0">
    <w:nsid w:val="711D3CDC"/>
    <w:multiLevelType w:val="multilevel"/>
    <w:tmpl w:val="69FC6918"/>
    <w:styleLink w:val="CurrentList1"/>
    <w:lvl w:ilvl="0">
      <w:start w:val="1"/>
      <w:numFmt w:val="none"/>
      <w:suff w:val="nothing"/>
      <w:lvlText w:val=""/>
      <w:lvlJc w:val="left"/>
      <w:pPr>
        <w:ind w:left="0" w:firstLine="0"/>
      </w:pPr>
      <w:rPr>
        <w:rFonts w:ascii="Garamond" w:hAnsi="Garamond"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8" w15:restartNumberingAfterBreak="0">
    <w:nsid w:val="753A7C13"/>
    <w:multiLevelType w:val="hybridMultilevel"/>
    <w:tmpl w:val="6FDCBAFE"/>
    <w:name w:val="WealthDocs322"/>
    <w:lvl w:ilvl="0" w:tplc="D02CAD2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6947149">
    <w:abstractNumId w:val="10"/>
  </w:num>
  <w:num w:numId="2" w16cid:durableId="545677197">
    <w:abstractNumId w:val="16"/>
  </w:num>
  <w:num w:numId="3" w16cid:durableId="2088962289">
    <w:abstractNumId w:val="17"/>
  </w:num>
  <w:num w:numId="4" w16cid:durableId="136071684">
    <w:abstractNumId w:val="12"/>
  </w:num>
  <w:num w:numId="5" w16cid:durableId="1547644141">
    <w:abstractNumId w:val="11"/>
  </w:num>
  <w:num w:numId="6" w16cid:durableId="405538519">
    <w:abstractNumId w:val="9"/>
  </w:num>
  <w:num w:numId="7" w16cid:durableId="1582593605">
    <w:abstractNumId w:val="7"/>
  </w:num>
  <w:num w:numId="8" w16cid:durableId="184289815">
    <w:abstractNumId w:val="6"/>
  </w:num>
  <w:num w:numId="9" w16cid:durableId="1497648061">
    <w:abstractNumId w:val="5"/>
  </w:num>
  <w:num w:numId="10" w16cid:durableId="1687707393">
    <w:abstractNumId w:val="4"/>
  </w:num>
  <w:num w:numId="11" w16cid:durableId="1110932694">
    <w:abstractNumId w:val="3"/>
  </w:num>
  <w:num w:numId="12" w16cid:durableId="1809122949">
    <w:abstractNumId w:val="2"/>
  </w:num>
  <w:num w:numId="13" w16cid:durableId="1146506170">
    <w:abstractNumId w:val="1"/>
  </w:num>
  <w:num w:numId="14" w16cid:durableId="1006328715">
    <w:abstractNumId w:val="0"/>
  </w:num>
  <w:num w:numId="15" w16cid:durableId="691152634">
    <w:abstractNumId w:val="14"/>
  </w:num>
  <w:num w:numId="16" w16cid:durableId="797842124">
    <w:abstractNumId w:val="13"/>
  </w:num>
  <w:num w:numId="17" w16cid:durableId="549656950">
    <w:abstractNumId w:val="8"/>
  </w:num>
  <w:num w:numId="18" w16cid:durableId="1802770342">
    <w:abstractNumId w:val="18"/>
  </w:num>
  <w:num w:numId="19" w16cid:durableId="1297568899">
    <w:abstractNumId w:val="15"/>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11E"/>
    <w:rsid w:val="003D5E8B"/>
    <w:rsid w:val="004665BB"/>
    <w:rsid w:val="0048400B"/>
    <w:rsid w:val="004B423B"/>
    <w:rsid w:val="004E5543"/>
    <w:rsid w:val="00505E93"/>
    <w:rsid w:val="005827AE"/>
    <w:rsid w:val="006340CC"/>
    <w:rsid w:val="00673FD3"/>
    <w:rsid w:val="00680BA9"/>
    <w:rsid w:val="006C6DC0"/>
    <w:rsid w:val="006D642B"/>
    <w:rsid w:val="00785F03"/>
    <w:rsid w:val="00815D54"/>
    <w:rsid w:val="0082070A"/>
    <w:rsid w:val="00897BAC"/>
    <w:rsid w:val="008A3D85"/>
    <w:rsid w:val="00A044F9"/>
    <w:rsid w:val="00BD711E"/>
    <w:rsid w:val="00C2716D"/>
    <w:rsid w:val="00C4113A"/>
    <w:rsid w:val="00C832F7"/>
    <w:rsid w:val="00C86AB6"/>
    <w:rsid w:val="00D56E3F"/>
    <w:rsid w:val="00E85577"/>
    <w:rsid w:val="00EF66FF"/>
    <w:rsid w:val="00FA0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D8EE8"/>
  <w15:docId w15:val="{09644504-A42E-D64F-A390-8FEF4E6D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D54"/>
    <w:pPr>
      <w:spacing w:after="0" w:line="240" w:lineRule="auto"/>
    </w:pPr>
    <w:rPr>
      <w:rFonts w:ascii="Garamond" w:hAnsi="Garamond"/>
      <w:sz w:val="24"/>
      <w:szCs w:val="24"/>
    </w:rPr>
  </w:style>
  <w:style w:type="paragraph" w:styleId="Heading1">
    <w:name w:val="heading 1"/>
    <w:next w:val="TextHeading2"/>
    <w:link w:val="Heading1Char"/>
    <w:qFormat/>
    <w:rsid w:val="004B423B"/>
    <w:pPr>
      <w:keepNext/>
      <w:numPr>
        <w:ilvl w:val="1"/>
        <w:numId w:val="1"/>
      </w:numPr>
      <w:spacing w:before="240" w:after="240" w:line="240" w:lineRule="auto"/>
      <w:jc w:val="center"/>
      <w:outlineLvl w:val="0"/>
    </w:pPr>
    <w:rPr>
      <w:rFonts w:ascii="Garamond" w:hAnsi="Garamond"/>
      <w:b/>
      <w:caps/>
      <w:kern w:val="32"/>
      <w:sz w:val="24"/>
    </w:rPr>
  </w:style>
  <w:style w:type="paragraph" w:styleId="Heading2">
    <w:name w:val="heading 2"/>
    <w:next w:val="TextHeading2"/>
    <w:link w:val="Heading2Char"/>
    <w:qFormat/>
    <w:rsid w:val="00815D54"/>
    <w:pPr>
      <w:keepNext/>
      <w:keepLines/>
      <w:numPr>
        <w:ilvl w:val="2"/>
        <w:numId w:val="1"/>
      </w:numPr>
      <w:spacing w:before="120" w:after="60" w:line="240" w:lineRule="auto"/>
      <w:outlineLvl w:val="1"/>
    </w:pPr>
    <w:rPr>
      <w:rFonts w:ascii="Garamond" w:hAnsi="Garamond"/>
      <w:b/>
      <w:sz w:val="24"/>
    </w:rPr>
  </w:style>
  <w:style w:type="paragraph" w:styleId="Heading3">
    <w:name w:val="heading 3"/>
    <w:next w:val="TextHeading3"/>
    <w:link w:val="Heading3Char"/>
    <w:qFormat/>
    <w:rsid w:val="00815D54"/>
    <w:pPr>
      <w:keepNext/>
      <w:keepLines/>
      <w:numPr>
        <w:ilvl w:val="3"/>
        <w:numId w:val="1"/>
      </w:numPr>
      <w:spacing w:before="60" w:after="60" w:line="240" w:lineRule="auto"/>
      <w:outlineLvl w:val="2"/>
    </w:pPr>
    <w:rPr>
      <w:rFonts w:ascii="Garamond" w:hAnsi="Garamond"/>
      <w:b/>
      <w:sz w:val="24"/>
    </w:rPr>
  </w:style>
  <w:style w:type="paragraph" w:styleId="Heading4">
    <w:name w:val="heading 4"/>
    <w:next w:val="TextHeading4"/>
    <w:link w:val="Heading4Char"/>
    <w:qFormat/>
    <w:rsid w:val="00815D54"/>
    <w:pPr>
      <w:keepNext/>
      <w:keepLines/>
      <w:numPr>
        <w:ilvl w:val="4"/>
        <w:numId w:val="1"/>
      </w:numPr>
      <w:spacing w:before="60" w:after="60" w:line="240" w:lineRule="auto"/>
      <w:outlineLvl w:val="3"/>
    </w:pPr>
    <w:rPr>
      <w:rFonts w:ascii="Garamond" w:hAnsi="Garamond"/>
      <w:b/>
      <w:sz w:val="24"/>
    </w:rPr>
  </w:style>
  <w:style w:type="paragraph" w:styleId="Heading5">
    <w:name w:val="heading 5"/>
    <w:next w:val="TextHeading5"/>
    <w:link w:val="Heading5Char"/>
    <w:qFormat/>
    <w:rsid w:val="00815D54"/>
    <w:pPr>
      <w:keepNext/>
      <w:keepLines/>
      <w:numPr>
        <w:ilvl w:val="5"/>
        <w:numId w:val="1"/>
      </w:numPr>
      <w:spacing w:before="60" w:after="60" w:line="240" w:lineRule="auto"/>
      <w:outlineLvl w:val="4"/>
    </w:pPr>
    <w:rPr>
      <w:rFonts w:ascii="Garamond" w:hAnsi="Garamond"/>
      <w:b/>
      <w:sz w:val="24"/>
    </w:rPr>
  </w:style>
  <w:style w:type="paragraph" w:styleId="Heading6">
    <w:name w:val="heading 6"/>
    <w:basedOn w:val="Normal"/>
    <w:next w:val="Normal"/>
    <w:link w:val="Heading6Char"/>
    <w:qFormat/>
    <w:rsid w:val="00815D54"/>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815D54"/>
    <w:pPr>
      <w:numPr>
        <w:ilvl w:val="6"/>
        <w:numId w:val="2"/>
      </w:numPr>
      <w:spacing w:before="240" w:after="60"/>
      <w:outlineLvl w:val="6"/>
    </w:pPr>
  </w:style>
  <w:style w:type="paragraph" w:styleId="Heading8">
    <w:name w:val="heading 8"/>
    <w:basedOn w:val="Normal"/>
    <w:next w:val="Normal"/>
    <w:link w:val="Heading8Char"/>
    <w:qFormat/>
    <w:rsid w:val="00815D54"/>
    <w:pPr>
      <w:numPr>
        <w:ilvl w:val="7"/>
        <w:numId w:val="2"/>
      </w:numPr>
      <w:spacing w:before="240" w:after="60"/>
      <w:outlineLvl w:val="7"/>
    </w:pPr>
    <w:rPr>
      <w:i/>
      <w:iCs/>
    </w:rPr>
  </w:style>
  <w:style w:type="paragraph" w:styleId="Heading9">
    <w:name w:val="heading 9"/>
    <w:basedOn w:val="Normal"/>
    <w:next w:val="Normal"/>
    <w:link w:val="Heading9Char"/>
    <w:qFormat/>
    <w:rsid w:val="00815D54"/>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Garamond" w:hAnsi="Garamond"/>
      <w:sz w:val="20"/>
      <w:szCs w:val="24"/>
    </w:rPr>
  </w:style>
  <w:style w:type="paragraph" w:styleId="DocumentMap">
    <w:name w:val="Document Map"/>
    <w:basedOn w:val="Normal"/>
    <w:link w:val="DocumentMapChar"/>
    <w:rsid w:val="00815D54"/>
    <w:pPr>
      <w:shd w:val="clear" w:color="auto" w:fill="000080"/>
    </w:pPr>
    <w:rPr>
      <w:rFonts w:cs="Tahoma"/>
    </w:rPr>
  </w:style>
  <w:style w:type="character" w:customStyle="1" w:styleId="DocumentMapChar">
    <w:name w:val="Document Map Char"/>
    <w:basedOn w:val="DefaultParagraphFont"/>
    <w:link w:val="DocumentMap"/>
    <w:rPr>
      <w:rFonts w:ascii="Garamond" w:hAnsi="Garamond" w:cs="Tahoma"/>
      <w:sz w:val="24"/>
      <w:szCs w:val="24"/>
      <w:shd w:val="clear" w:color="auto" w:fill="000080"/>
    </w:rPr>
  </w:style>
  <w:style w:type="paragraph" w:customStyle="1" w:styleId="DocumentTitle">
    <w:name w:val="Document Title"/>
    <w:next w:val="TextHeading2"/>
    <w:rsid w:val="00E85577"/>
    <w:pPr>
      <w:keepNext/>
      <w:keepLines/>
      <w:numPr>
        <w:numId w:val="1"/>
      </w:numPr>
      <w:spacing w:after="240" w:line="240" w:lineRule="auto"/>
      <w:jc w:val="center"/>
      <w:outlineLvl w:val="0"/>
    </w:pPr>
    <w:rPr>
      <w:rFonts w:ascii="Garamond" w:hAnsi="Garamond"/>
      <w:b/>
      <w:sz w:val="28"/>
    </w:rPr>
  </w:style>
  <w:style w:type="paragraph" w:customStyle="1" w:styleId="DocumentTOC">
    <w:name w:val="Document TOC"/>
    <w:next w:val="TextHeading2"/>
    <w:rsid w:val="00815D54"/>
    <w:pPr>
      <w:keepNext/>
      <w:keepLines/>
      <w:spacing w:after="480" w:line="400" w:lineRule="exact"/>
      <w:jc w:val="center"/>
    </w:pPr>
    <w:rPr>
      <w:rFonts w:ascii="Garamond" w:hAnsi="Garamond"/>
      <w:b/>
      <w:sz w:val="36"/>
    </w:rPr>
  </w:style>
  <w:style w:type="paragraph" w:styleId="Footer">
    <w:name w:val="footer"/>
    <w:basedOn w:val="Normal"/>
    <w:link w:val="FooterChar"/>
    <w:rsid w:val="00E85577"/>
    <w:pPr>
      <w:tabs>
        <w:tab w:val="center" w:pos="4320"/>
        <w:tab w:val="right" w:pos="8640"/>
      </w:tabs>
    </w:pPr>
    <w:rPr>
      <w:sz w:val="20"/>
    </w:rPr>
  </w:style>
  <w:style w:type="character" w:customStyle="1" w:styleId="FooterChar">
    <w:name w:val="Footer Char"/>
    <w:basedOn w:val="DefaultParagraphFont"/>
    <w:link w:val="Footer"/>
    <w:rsid w:val="00E85577"/>
    <w:rPr>
      <w:rFonts w:ascii="Garamond" w:hAnsi="Garamond"/>
      <w:sz w:val="20"/>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Garamond" w:hAnsi="Garamond"/>
      <w:sz w:val="24"/>
      <w:szCs w:val="24"/>
    </w:rPr>
  </w:style>
  <w:style w:type="character" w:customStyle="1" w:styleId="Heading1Char">
    <w:name w:val="Heading 1 Char"/>
    <w:basedOn w:val="DefaultParagraphFont"/>
    <w:link w:val="Heading1"/>
    <w:rsid w:val="004B423B"/>
    <w:rPr>
      <w:rFonts w:ascii="Garamond" w:hAnsi="Garamond"/>
      <w:b/>
      <w:caps/>
      <w:kern w:val="32"/>
      <w:sz w:val="24"/>
    </w:rPr>
  </w:style>
  <w:style w:type="paragraph" w:customStyle="1" w:styleId="Heading1Unnumbered">
    <w:name w:val="Heading 1 Unnumbered"/>
    <w:basedOn w:val="Heading1"/>
    <w:rsid w:val="00815D54"/>
    <w:pPr>
      <w:numPr>
        <w:ilvl w:val="0"/>
        <w:numId w:val="0"/>
      </w:numPr>
    </w:pPr>
  </w:style>
  <w:style w:type="character" w:customStyle="1" w:styleId="Heading2Char">
    <w:name w:val="Heading 2 Char"/>
    <w:basedOn w:val="DefaultParagraphFont"/>
    <w:link w:val="Heading2"/>
    <w:rPr>
      <w:rFonts w:ascii="Garamond" w:hAnsi="Garamond"/>
      <w:b/>
      <w:sz w:val="24"/>
    </w:rPr>
  </w:style>
  <w:style w:type="paragraph" w:customStyle="1" w:styleId="Heading2Unnumbered">
    <w:name w:val="Heading 2 Unnumbered"/>
    <w:basedOn w:val="Heading2"/>
    <w:rsid w:val="00815D54"/>
    <w:pPr>
      <w:numPr>
        <w:ilvl w:val="0"/>
        <w:numId w:val="0"/>
      </w:numPr>
    </w:pPr>
  </w:style>
  <w:style w:type="character" w:customStyle="1" w:styleId="Heading3Char">
    <w:name w:val="Heading 3 Char"/>
    <w:basedOn w:val="DefaultParagraphFont"/>
    <w:link w:val="Heading3"/>
    <w:rPr>
      <w:rFonts w:ascii="Garamond" w:hAnsi="Garamond"/>
      <w:b/>
      <w:sz w:val="24"/>
    </w:rPr>
  </w:style>
  <w:style w:type="character" w:customStyle="1" w:styleId="Heading4Char">
    <w:name w:val="Heading 4 Char"/>
    <w:basedOn w:val="DefaultParagraphFont"/>
    <w:link w:val="Heading4"/>
    <w:rPr>
      <w:rFonts w:ascii="Garamond" w:hAnsi="Garamond"/>
      <w:b/>
      <w:sz w:val="24"/>
    </w:rPr>
  </w:style>
  <w:style w:type="character" w:customStyle="1" w:styleId="Heading5Char">
    <w:name w:val="Heading 5 Char"/>
    <w:basedOn w:val="DefaultParagraphFont"/>
    <w:link w:val="Heading5"/>
    <w:rPr>
      <w:rFonts w:ascii="Garamond" w:hAnsi="Garamond"/>
      <w:b/>
      <w:sz w:val="24"/>
    </w:rPr>
  </w:style>
  <w:style w:type="character" w:customStyle="1" w:styleId="Heading6Char">
    <w:name w:val="Heading 6 Char"/>
    <w:basedOn w:val="DefaultParagraphFont"/>
    <w:link w:val="Heading6"/>
    <w:rPr>
      <w:rFonts w:ascii="Garamond" w:hAnsi="Garamond"/>
      <w:b/>
      <w:bCs/>
      <w:szCs w:val="22"/>
    </w:rPr>
  </w:style>
  <w:style w:type="character" w:customStyle="1" w:styleId="Heading7Char">
    <w:name w:val="Heading 7 Char"/>
    <w:basedOn w:val="DefaultParagraphFont"/>
    <w:link w:val="Heading7"/>
    <w:rPr>
      <w:rFonts w:ascii="Garamond" w:hAnsi="Garamond"/>
      <w:sz w:val="24"/>
      <w:szCs w:val="24"/>
    </w:rPr>
  </w:style>
  <w:style w:type="character" w:customStyle="1" w:styleId="Heading8Char">
    <w:name w:val="Heading 8 Char"/>
    <w:basedOn w:val="DefaultParagraphFont"/>
    <w:link w:val="Heading8"/>
    <w:rPr>
      <w:rFonts w:ascii="Garamond" w:hAnsi="Garamond"/>
      <w:i/>
      <w:iCs/>
      <w:sz w:val="24"/>
      <w:szCs w:val="24"/>
    </w:rPr>
  </w:style>
  <w:style w:type="character" w:customStyle="1" w:styleId="Heading9Char">
    <w:name w:val="Heading 9 Char"/>
    <w:basedOn w:val="DefaultParagraphFont"/>
    <w:link w:val="Heading9"/>
    <w:rPr>
      <w:rFonts w:ascii="Garamond" w:hAnsi="Garamond" w:cs="Arial"/>
      <w:szCs w:val="22"/>
    </w:rPr>
  </w:style>
  <w:style w:type="paragraph" w:styleId="NormalWeb">
    <w:name w:val="Normal (Web)"/>
    <w:basedOn w:val="Normal"/>
    <w:pPr>
      <w:spacing w:before="100" w:after="100"/>
    </w:pPr>
  </w:style>
  <w:style w:type="character" w:styleId="PageNumber">
    <w:name w:val="page number"/>
    <w:basedOn w:val="DefaultParagraphFont"/>
    <w:rPr>
      <w:rFonts w:ascii="Garamond" w:hAnsi="Garamond"/>
    </w:rPr>
  </w:style>
  <w:style w:type="character" w:styleId="PlaceholderText">
    <w:name w:val="Placeholder Text"/>
    <w:basedOn w:val="DefaultParagraphFont"/>
    <w:rPr>
      <w:rFonts w:ascii="Garamond" w:hAnsi="Garamond"/>
      <w:color w:val="808080"/>
    </w:rPr>
  </w:style>
  <w:style w:type="paragraph" w:customStyle="1" w:styleId="PortfolioSection">
    <w:name w:val="Portfolio Section"/>
    <w:next w:val="TextHeading2"/>
    <w:rsid w:val="00815D54"/>
    <w:pPr>
      <w:pBdr>
        <w:bottom w:val="single" w:sz="12" w:space="1" w:color="FFCC00"/>
      </w:pBdr>
      <w:spacing w:after="240" w:line="240" w:lineRule="auto"/>
      <w:jc w:val="right"/>
      <w:outlineLvl w:val="0"/>
    </w:pPr>
    <w:rPr>
      <w:rFonts w:ascii="Garamond" w:hAnsi="Garamond" w:cs="Arial"/>
      <w:b/>
      <w:bCs/>
      <w:sz w:val="32"/>
      <w:szCs w:val="32"/>
    </w:rPr>
  </w:style>
  <w:style w:type="paragraph" w:customStyle="1" w:styleId="PortfolioTitle">
    <w:name w:val="Portfolio Title"/>
    <w:next w:val="TextHeading2"/>
    <w:rsid w:val="00815D54"/>
    <w:pPr>
      <w:pBdr>
        <w:top w:val="single" w:sz="12" w:space="11" w:color="FFCC00"/>
        <w:bottom w:val="single" w:sz="12" w:space="11" w:color="FFCC00"/>
      </w:pBdr>
      <w:spacing w:before="2880" w:after="0" w:line="240" w:lineRule="atLeast"/>
      <w:jc w:val="center"/>
    </w:pPr>
    <w:rPr>
      <w:rFonts w:ascii="Garamond" w:hAnsi="Garamond"/>
      <w:b/>
      <w:bCs/>
      <w:sz w:val="48"/>
    </w:rPr>
  </w:style>
  <w:style w:type="paragraph" w:customStyle="1" w:styleId="t1">
    <w:name w:val="t1"/>
    <w:basedOn w:val="Normal"/>
    <w:rsid w:val="00815D54"/>
    <w:pPr>
      <w:spacing w:before="120" w:after="120"/>
    </w:pPr>
  </w:style>
  <w:style w:type="paragraph" w:customStyle="1" w:styleId="TextHeading2">
    <w:name w:val="Text Heading 2"/>
    <w:link w:val="TextHeading2CharChar"/>
    <w:rsid w:val="00815D54"/>
    <w:pPr>
      <w:spacing w:before="60" w:after="60" w:line="240" w:lineRule="auto"/>
      <w:jc w:val="both"/>
    </w:pPr>
    <w:rPr>
      <w:rFonts w:ascii="Garamond" w:hAnsi="Garamond"/>
      <w:sz w:val="24"/>
    </w:rPr>
  </w:style>
  <w:style w:type="character" w:customStyle="1" w:styleId="TextHeading2Char">
    <w:name w:val="Text Heading 2 Char"/>
    <w:basedOn w:val="DefaultParagraphFont"/>
    <w:rPr>
      <w:rFonts w:ascii="Garamond" w:hAnsi="Garamond"/>
      <w:sz w:val="20"/>
    </w:rPr>
  </w:style>
  <w:style w:type="character" w:customStyle="1" w:styleId="TextHeading2CharChar">
    <w:name w:val="Text Heading 2 Char Char"/>
    <w:basedOn w:val="DefaultParagraphFont"/>
    <w:link w:val="TextHeading2"/>
    <w:rPr>
      <w:rFonts w:ascii="Garamond" w:hAnsi="Garamond"/>
      <w:sz w:val="24"/>
    </w:rPr>
  </w:style>
  <w:style w:type="paragraph" w:customStyle="1" w:styleId="TextHeading3">
    <w:name w:val="Text Heading 3"/>
    <w:rsid w:val="00815D54"/>
    <w:pPr>
      <w:spacing w:before="60" w:after="60" w:line="240" w:lineRule="auto"/>
      <w:ind w:left="720"/>
      <w:jc w:val="both"/>
    </w:pPr>
    <w:rPr>
      <w:rFonts w:ascii="Garamond" w:hAnsi="Garamond"/>
      <w:sz w:val="24"/>
    </w:rPr>
  </w:style>
  <w:style w:type="paragraph" w:customStyle="1" w:styleId="TextHeading4">
    <w:name w:val="Text Heading 4"/>
    <w:rsid w:val="00815D54"/>
    <w:pPr>
      <w:spacing w:before="60" w:after="60" w:line="240" w:lineRule="auto"/>
      <w:ind w:left="1440"/>
      <w:jc w:val="both"/>
    </w:pPr>
    <w:rPr>
      <w:rFonts w:ascii="Garamond" w:hAnsi="Garamond"/>
      <w:sz w:val="24"/>
    </w:rPr>
  </w:style>
  <w:style w:type="paragraph" w:customStyle="1" w:styleId="TextHeading5">
    <w:name w:val="Text Heading 5"/>
    <w:rsid w:val="00815D54"/>
    <w:pPr>
      <w:spacing w:before="60" w:after="60" w:line="240" w:lineRule="auto"/>
      <w:ind w:left="2160"/>
      <w:jc w:val="both"/>
    </w:pPr>
    <w:rPr>
      <w:rFonts w:ascii="Garamond" w:hAnsi="Garamond"/>
      <w:sz w:val="24"/>
    </w:rPr>
  </w:style>
  <w:style w:type="paragraph" w:styleId="Title">
    <w:name w:val="Title"/>
    <w:basedOn w:val="Normal"/>
    <w:next w:val="Normal"/>
    <w:link w:val="TitleChar"/>
    <w:qFormat/>
    <w:rsid w:val="00E85577"/>
    <w:pPr>
      <w:spacing w:before="240" w:after="240"/>
      <w:jc w:val="center"/>
    </w:pPr>
    <w:rPr>
      <w:b/>
      <w:kern w:val="28"/>
      <w:szCs w:val="20"/>
    </w:rPr>
  </w:style>
  <w:style w:type="character" w:customStyle="1" w:styleId="TitleChar">
    <w:name w:val="Title Char"/>
    <w:basedOn w:val="DefaultParagraphFont"/>
    <w:link w:val="Title"/>
    <w:rsid w:val="00E85577"/>
    <w:rPr>
      <w:rFonts w:ascii="Garamond" w:hAnsi="Garamond"/>
      <w:b/>
      <w:kern w:val="28"/>
      <w:sz w:val="24"/>
    </w:rPr>
  </w:style>
  <w:style w:type="paragraph" w:customStyle="1" w:styleId="TitleDocument">
    <w:name w:val="Title Document"/>
    <w:rsid w:val="00E85577"/>
    <w:pPr>
      <w:spacing w:after="0" w:line="400" w:lineRule="exact"/>
      <w:jc w:val="center"/>
    </w:pPr>
    <w:rPr>
      <w:rFonts w:ascii="Garamond" w:hAnsi="Garamond"/>
      <w:b/>
      <w:sz w:val="24"/>
    </w:rPr>
  </w:style>
  <w:style w:type="paragraph" w:customStyle="1" w:styleId="TitleDocumentCenter">
    <w:name w:val="Title Document Center"/>
    <w:next w:val="TextHeading2"/>
    <w:autoRedefine/>
    <w:rsid w:val="00815D54"/>
    <w:pPr>
      <w:spacing w:before="120" w:after="0" w:line="400" w:lineRule="atLeast"/>
      <w:jc w:val="center"/>
    </w:pPr>
    <w:rPr>
      <w:rFonts w:ascii="Garamond" w:hAnsi="Garamond"/>
      <w:b/>
      <w:noProof/>
      <w:sz w:val="36"/>
    </w:rPr>
  </w:style>
  <w:style w:type="paragraph" w:customStyle="1" w:styleId="TitlePage">
    <w:name w:val="Title Page"/>
    <w:rsid w:val="00815D54"/>
    <w:pPr>
      <w:keepNext/>
      <w:keepLines/>
      <w:spacing w:after="480" w:line="400" w:lineRule="exact"/>
      <w:jc w:val="center"/>
    </w:pPr>
    <w:rPr>
      <w:rFonts w:ascii="Garamond" w:hAnsi="Garamond"/>
      <w:b/>
      <w:sz w:val="36"/>
    </w:rPr>
  </w:style>
  <w:style w:type="paragraph" w:styleId="TOC1">
    <w:name w:val="toc 1"/>
    <w:next w:val="Normal"/>
    <w:rsid w:val="00815D54"/>
    <w:pPr>
      <w:keepNext/>
      <w:tabs>
        <w:tab w:val="left" w:pos="2520"/>
        <w:tab w:val="right" w:leader="dot" w:pos="8640"/>
      </w:tabs>
      <w:spacing w:before="360" w:after="60" w:line="240" w:lineRule="auto"/>
      <w:ind w:left="2520" w:right="720" w:hanging="2520"/>
    </w:pPr>
    <w:rPr>
      <w:rFonts w:ascii="Garamond" w:hAnsi="Garamond"/>
      <w:b/>
      <w:sz w:val="24"/>
    </w:rPr>
  </w:style>
  <w:style w:type="paragraph" w:styleId="TOC2">
    <w:name w:val="toc 2"/>
    <w:next w:val="Normal"/>
    <w:rsid w:val="00815D54"/>
    <w:pPr>
      <w:tabs>
        <w:tab w:val="left" w:pos="2520"/>
        <w:tab w:val="right" w:leader="dot" w:pos="8640"/>
      </w:tabs>
      <w:spacing w:after="0" w:line="240" w:lineRule="auto"/>
      <w:ind w:left="2520" w:right="720" w:hanging="2520"/>
    </w:pPr>
    <w:rPr>
      <w:rFonts w:ascii="Garamond" w:hAnsi="Garamond"/>
      <w:sz w:val="24"/>
    </w:rPr>
  </w:style>
  <w:style w:type="paragraph" w:customStyle="1" w:styleId="WPNormal">
    <w:name w:val="WP_Normal"/>
    <w:basedOn w:val="Normal"/>
    <w:pPr>
      <w:widowControl w:val="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3">
    <w:name w:val="toc 3"/>
    <w:basedOn w:val="Normal"/>
    <w:next w:val="Normal"/>
    <w:autoRedefine/>
    <w:semiHidden/>
    <w:rsid w:val="00815D54"/>
    <w:pPr>
      <w:ind w:left="480"/>
    </w:pPr>
  </w:style>
  <w:style w:type="character" w:styleId="Hyperlink">
    <w:name w:val="Hyperlink"/>
    <w:basedOn w:val="DefaultParagraphFont"/>
    <w:rsid w:val="00815D54"/>
    <w:rPr>
      <w:rFonts w:ascii="Garamond" w:hAnsi="Garamond"/>
      <w:color w:val="0000FF"/>
      <w:u w:val="single"/>
    </w:rPr>
  </w:style>
  <w:style w:type="numbering" w:customStyle="1" w:styleId="CurrentList1">
    <w:name w:val="Current List1"/>
    <w:rsid w:val="00EF66FF"/>
    <w:pPr>
      <w:numPr>
        <w:numId w:val="3"/>
      </w:numPr>
    </w:pPr>
  </w:style>
  <w:style w:type="numbering" w:styleId="111111">
    <w:name w:val="Outline List 2"/>
    <w:basedOn w:val="NoList"/>
    <w:uiPriority w:val="99"/>
    <w:semiHidden/>
    <w:unhideWhenUsed/>
    <w:rsid w:val="00EF66FF"/>
    <w:pPr>
      <w:numPr>
        <w:numId w:val="4"/>
      </w:numPr>
    </w:pPr>
  </w:style>
  <w:style w:type="numbering" w:styleId="1ai">
    <w:name w:val="Outline List 1"/>
    <w:basedOn w:val="NoList"/>
    <w:uiPriority w:val="99"/>
    <w:semiHidden/>
    <w:unhideWhenUsed/>
    <w:rsid w:val="00EF66FF"/>
    <w:pPr>
      <w:numPr>
        <w:numId w:val="5"/>
      </w:numPr>
    </w:pPr>
  </w:style>
  <w:style w:type="numbering" w:styleId="ArticleSection">
    <w:name w:val="Outline List 3"/>
    <w:basedOn w:val="NoList"/>
    <w:uiPriority w:val="99"/>
    <w:semiHidden/>
    <w:unhideWhenUsed/>
    <w:rsid w:val="00EF66FF"/>
    <w:pPr>
      <w:numPr>
        <w:numId w:val="6"/>
      </w:numPr>
    </w:pPr>
  </w:style>
  <w:style w:type="paragraph" w:styleId="BalloonText">
    <w:name w:val="Balloon Text"/>
    <w:basedOn w:val="Normal"/>
    <w:link w:val="BalloonTextChar"/>
    <w:uiPriority w:val="99"/>
    <w:semiHidden/>
    <w:unhideWhenUsed/>
    <w:rsid w:val="00EF66FF"/>
    <w:rPr>
      <w:sz w:val="18"/>
      <w:szCs w:val="18"/>
    </w:rPr>
  </w:style>
  <w:style w:type="character" w:customStyle="1" w:styleId="BalloonTextChar">
    <w:name w:val="Balloon Text Char"/>
    <w:basedOn w:val="DefaultParagraphFont"/>
    <w:link w:val="BalloonText"/>
    <w:uiPriority w:val="99"/>
    <w:semiHidden/>
    <w:rsid w:val="00EF66FF"/>
    <w:rPr>
      <w:rFonts w:ascii="Garamond" w:hAnsi="Garamond"/>
      <w:sz w:val="18"/>
      <w:szCs w:val="18"/>
    </w:rPr>
  </w:style>
  <w:style w:type="paragraph" w:styleId="Bibliography">
    <w:name w:val="Bibliography"/>
    <w:basedOn w:val="Normal"/>
    <w:next w:val="Normal"/>
    <w:uiPriority w:val="37"/>
    <w:semiHidden/>
    <w:unhideWhenUsed/>
    <w:rsid w:val="00EF66FF"/>
  </w:style>
  <w:style w:type="paragraph" w:styleId="BlockText">
    <w:name w:val="Block Text"/>
    <w:basedOn w:val="Normal"/>
    <w:uiPriority w:val="99"/>
    <w:semiHidden/>
    <w:unhideWhenUsed/>
    <w:rsid w:val="00EF66F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cstheme="minorBidi"/>
      <w:i/>
      <w:iCs/>
      <w:color w:val="156082" w:themeColor="accent1"/>
    </w:rPr>
  </w:style>
  <w:style w:type="paragraph" w:styleId="BodyText">
    <w:name w:val="Body Text"/>
    <w:basedOn w:val="Normal"/>
    <w:link w:val="BodyTextChar"/>
    <w:uiPriority w:val="99"/>
    <w:semiHidden/>
    <w:unhideWhenUsed/>
    <w:rsid w:val="00EF66FF"/>
    <w:pPr>
      <w:spacing w:after="120"/>
    </w:pPr>
  </w:style>
  <w:style w:type="character" w:customStyle="1" w:styleId="BodyTextChar">
    <w:name w:val="Body Text Char"/>
    <w:basedOn w:val="DefaultParagraphFont"/>
    <w:link w:val="BodyText"/>
    <w:uiPriority w:val="99"/>
    <w:semiHidden/>
    <w:rsid w:val="00EF66FF"/>
    <w:rPr>
      <w:rFonts w:ascii="Garamond" w:hAnsi="Garamond"/>
      <w:sz w:val="24"/>
      <w:szCs w:val="24"/>
    </w:rPr>
  </w:style>
  <w:style w:type="paragraph" w:styleId="BodyText2">
    <w:name w:val="Body Text 2"/>
    <w:basedOn w:val="Normal"/>
    <w:link w:val="BodyText2Char"/>
    <w:uiPriority w:val="99"/>
    <w:semiHidden/>
    <w:unhideWhenUsed/>
    <w:rsid w:val="00EF66FF"/>
    <w:pPr>
      <w:spacing w:after="120" w:line="480" w:lineRule="auto"/>
    </w:pPr>
  </w:style>
  <w:style w:type="character" w:customStyle="1" w:styleId="BodyText2Char">
    <w:name w:val="Body Text 2 Char"/>
    <w:basedOn w:val="DefaultParagraphFont"/>
    <w:link w:val="BodyText2"/>
    <w:uiPriority w:val="99"/>
    <w:semiHidden/>
    <w:rsid w:val="00EF66FF"/>
    <w:rPr>
      <w:rFonts w:ascii="Garamond" w:hAnsi="Garamond"/>
      <w:sz w:val="24"/>
      <w:szCs w:val="24"/>
    </w:rPr>
  </w:style>
  <w:style w:type="paragraph" w:styleId="BodyText3">
    <w:name w:val="Body Text 3"/>
    <w:basedOn w:val="Normal"/>
    <w:link w:val="BodyText3Char"/>
    <w:uiPriority w:val="99"/>
    <w:semiHidden/>
    <w:unhideWhenUsed/>
    <w:rsid w:val="00EF66FF"/>
    <w:pPr>
      <w:spacing w:after="120"/>
    </w:pPr>
    <w:rPr>
      <w:sz w:val="16"/>
      <w:szCs w:val="16"/>
    </w:rPr>
  </w:style>
  <w:style w:type="character" w:customStyle="1" w:styleId="BodyText3Char">
    <w:name w:val="Body Text 3 Char"/>
    <w:basedOn w:val="DefaultParagraphFont"/>
    <w:link w:val="BodyText3"/>
    <w:uiPriority w:val="99"/>
    <w:semiHidden/>
    <w:rsid w:val="00EF66FF"/>
    <w:rPr>
      <w:rFonts w:ascii="Garamond" w:hAnsi="Garamond"/>
      <w:sz w:val="16"/>
      <w:szCs w:val="16"/>
    </w:rPr>
  </w:style>
  <w:style w:type="paragraph" w:styleId="BodyTextFirstIndent">
    <w:name w:val="Body Text First Indent"/>
    <w:basedOn w:val="BodyText"/>
    <w:link w:val="BodyTextFirstIndentChar"/>
    <w:uiPriority w:val="99"/>
    <w:semiHidden/>
    <w:unhideWhenUsed/>
    <w:rsid w:val="00EF66FF"/>
    <w:pPr>
      <w:spacing w:after="0"/>
      <w:ind w:firstLine="360"/>
    </w:pPr>
  </w:style>
  <w:style w:type="character" w:customStyle="1" w:styleId="BodyTextFirstIndentChar">
    <w:name w:val="Body Text First Indent Char"/>
    <w:basedOn w:val="BodyTextChar"/>
    <w:link w:val="BodyTextFirstIndent"/>
    <w:uiPriority w:val="99"/>
    <w:semiHidden/>
    <w:rsid w:val="00EF66FF"/>
    <w:rPr>
      <w:rFonts w:ascii="Garamond" w:hAnsi="Garamond"/>
      <w:sz w:val="24"/>
      <w:szCs w:val="24"/>
    </w:rPr>
  </w:style>
  <w:style w:type="paragraph" w:styleId="BodyTextIndent">
    <w:name w:val="Body Text Indent"/>
    <w:basedOn w:val="Normal"/>
    <w:link w:val="BodyTextIndentChar"/>
    <w:uiPriority w:val="99"/>
    <w:semiHidden/>
    <w:unhideWhenUsed/>
    <w:rsid w:val="00EF66FF"/>
    <w:pPr>
      <w:spacing w:after="120"/>
      <w:ind w:left="360"/>
    </w:pPr>
  </w:style>
  <w:style w:type="character" w:customStyle="1" w:styleId="BodyTextIndentChar">
    <w:name w:val="Body Text Indent Char"/>
    <w:basedOn w:val="DefaultParagraphFont"/>
    <w:link w:val="BodyTextIndent"/>
    <w:uiPriority w:val="99"/>
    <w:semiHidden/>
    <w:rsid w:val="00EF66FF"/>
    <w:rPr>
      <w:rFonts w:ascii="Garamond" w:hAnsi="Garamond"/>
      <w:sz w:val="24"/>
      <w:szCs w:val="24"/>
    </w:rPr>
  </w:style>
  <w:style w:type="paragraph" w:styleId="BodyTextFirstIndent2">
    <w:name w:val="Body Text First Indent 2"/>
    <w:basedOn w:val="BodyTextIndent"/>
    <w:link w:val="BodyTextFirstIndent2Char"/>
    <w:uiPriority w:val="99"/>
    <w:semiHidden/>
    <w:unhideWhenUsed/>
    <w:rsid w:val="00EF66FF"/>
    <w:pPr>
      <w:spacing w:after="0"/>
      <w:ind w:firstLine="360"/>
    </w:pPr>
  </w:style>
  <w:style w:type="character" w:customStyle="1" w:styleId="BodyTextFirstIndent2Char">
    <w:name w:val="Body Text First Indent 2 Char"/>
    <w:basedOn w:val="BodyTextIndentChar"/>
    <w:link w:val="BodyTextFirstIndent2"/>
    <w:uiPriority w:val="99"/>
    <w:semiHidden/>
    <w:rsid w:val="00EF66FF"/>
    <w:rPr>
      <w:rFonts w:ascii="Garamond" w:hAnsi="Garamond"/>
      <w:sz w:val="24"/>
      <w:szCs w:val="24"/>
    </w:rPr>
  </w:style>
  <w:style w:type="paragraph" w:styleId="BodyTextIndent2">
    <w:name w:val="Body Text Indent 2"/>
    <w:basedOn w:val="Normal"/>
    <w:link w:val="BodyTextIndent2Char"/>
    <w:uiPriority w:val="99"/>
    <w:semiHidden/>
    <w:unhideWhenUsed/>
    <w:rsid w:val="00EF66FF"/>
    <w:pPr>
      <w:spacing w:after="120" w:line="480" w:lineRule="auto"/>
      <w:ind w:left="360"/>
    </w:pPr>
  </w:style>
  <w:style w:type="character" w:customStyle="1" w:styleId="BodyTextIndent2Char">
    <w:name w:val="Body Text Indent 2 Char"/>
    <w:basedOn w:val="DefaultParagraphFont"/>
    <w:link w:val="BodyTextIndent2"/>
    <w:uiPriority w:val="99"/>
    <w:semiHidden/>
    <w:rsid w:val="00EF66FF"/>
    <w:rPr>
      <w:rFonts w:ascii="Garamond" w:hAnsi="Garamond"/>
      <w:sz w:val="24"/>
      <w:szCs w:val="24"/>
    </w:rPr>
  </w:style>
  <w:style w:type="paragraph" w:styleId="BodyTextIndent3">
    <w:name w:val="Body Text Indent 3"/>
    <w:basedOn w:val="Normal"/>
    <w:link w:val="BodyTextIndent3Char"/>
    <w:uiPriority w:val="99"/>
    <w:semiHidden/>
    <w:unhideWhenUsed/>
    <w:rsid w:val="00EF66F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F66FF"/>
    <w:rPr>
      <w:rFonts w:ascii="Garamond" w:hAnsi="Garamond"/>
      <w:sz w:val="16"/>
      <w:szCs w:val="16"/>
    </w:rPr>
  </w:style>
  <w:style w:type="character" w:styleId="BookTitle">
    <w:name w:val="Book Title"/>
    <w:basedOn w:val="DefaultParagraphFont"/>
    <w:uiPriority w:val="33"/>
    <w:qFormat/>
    <w:rsid w:val="00EF66FF"/>
    <w:rPr>
      <w:rFonts w:ascii="Garamond" w:hAnsi="Garamond"/>
      <w:b/>
      <w:bCs/>
      <w:i/>
      <w:iCs/>
      <w:spacing w:val="5"/>
    </w:rPr>
  </w:style>
  <w:style w:type="paragraph" w:styleId="Caption">
    <w:name w:val="caption"/>
    <w:basedOn w:val="Normal"/>
    <w:next w:val="Normal"/>
    <w:uiPriority w:val="35"/>
    <w:semiHidden/>
    <w:unhideWhenUsed/>
    <w:qFormat/>
    <w:rsid w:val="00EF66FF"/>
    <w:pPr>
      <w:spacing w:after="200"/>
    </w:pPr>
    <w:rPr>
      <w:i/>
      <w:iCs/>
      <w:color w:val="0E2841" w:themeColor="text2"/>
      <w:sz w:val="18"/>
      <w:szCs w:val="18"/>
    </w:rPr>
  </w:style>
  <w:style w:type="paragraph" w:styleId="Closing">
    <w:name w:val="Closing"/>
    <w:basedOn w:val="Normal"/>
    <w:link w:val="ClosingChar"/>
    <w:uiPriority w:val="99"/>
    <w:semiHidden/>
    <w:unhideWhenUsed/>
    <w:rsid w:val="00EF66FF"/>
    <w:pPr>
      <w:ind w:left="4320"/>
    </w:pPr>
  </w:style>
  <w:style w:type="character" w:customStyle="1" w:styleId="ClosingChar">
    <w:name w:val="Closing Char"/>
    <w:basedOn w:val="DefaultParagraphFont"/>
    <w:link w:val="Closing"/>
    <w:uiPriority w:val="99"/>
    <w:semiHidden/>
    <w:rsid w:val="00EF66FF"/>
    <w:rPr>
      <w:rFonts w:ascii="Garamond" w:hAnsi="Garamond"/>
      <w:sz w:val="24"/>
      <w:szCs w:val="24"/>
    </w:rPr>
  </w:style>
  <w:style w:type="table" w:styleId="ColorfulGrid">
    <w:name w:val="Colorful Grid"/>
    <w:basedOn w:val="TableNormal"/>
    <w:uiPriority w:val="73"/>
    <w:semiHidden/>
    <w:unhideWhenUsed/>
    <w:rsid w:val="00EF66F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F66F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EF66F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EF66F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EF66F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EF66F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EF66F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EF66F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F66FF"/>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EF66FF"/>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EF66FF"/>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EF66FF"/>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EF66FF"/>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EF66FF"/>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EF66FF"/>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F66FF"/>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F66FF"/>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F66FF"/>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EF66FF"/>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F66FF"/>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F66FF"/>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F66FF"/>
    <w:rPr>
      <w:rFonts w:ascii="Garamond" w:hAnsi="Garamond"/>
      <w:sz w:val="16"/>
      <w:szCs w:val="16"/>
    </w:rPr>
  </w:style>
  <w:style w:type="paragraph" w:styleId="CommentSubject">
    <w:name w:val="annotation subject"/>
    <w:basedOn w:val="CommentText"/>
    <w:next w:val="CommentText"/>
    <w:link w:val="CommentSubjectChar"/>
    <w:uiPriority w:val="99"/>
    <w:semiHidden/>
    <w:unhideWhenUsed/>
    <w:rsid w:val="00EF66FF"/>
    <w:rPr>
      <w:b/>
      <w:bCs/>
      <w:szCs w:val="20"/>
    </w:rPr>
  </w:style>
  <w:style w:type="character" w:customStyle="1" w:styleId="CommentSubjectChar">
    <w:name w:val="Comment Subject Char"/>
    <w:basedOn w:val="CommentTextChar"/>
    <w:link w:val="CommentSubject"/>
    <w:uiPriority w:val="99"/>
    <w:semiHidden/>
    <w:rsid w:val="00EF66FF"/>
    <w:rPr>
      <w:rFonts w:ascii="Garamond" w:hAnsi="Garamond"/>
      <w:b/>
      <w:bCs/>
      <w:sz w:val="20"/>
      <w:szCs w:val="24"/>
    </w:rPr>
  </w:style>
  <w:style w:type="table" w:styleId="DarkList">
    <w:name w:val="Dark List"/>
    <w:basedOn w:val="TableNormal"/>
    <w:uiPriority w:val="70"/>
    <w:semiHidden/>
    <w:unhideWhenUsed/>
    <w:rsid w:val="00EF66F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F66FF"/>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EF66FF"/>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EF66FF"/>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EF66FF"/>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EF66FF"/>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EF66FF"/>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EF66FF"/>
  </w:style>
  <w:style w:type="character" w:customStyle="1" w:styleId="DateChar">
    <w:name w:val="Date Char"/>
    <w:basedOn w:val="DefaultParagraphFont"/>
    <w:link w:val="Date"/>
    <w:uiPriority w:val="99"/>
    <w:semiHidden/>
    <w:rsid w:val="00EF66FF"/>
    <w:rPr>
      <w:rFonts w:ascii="Garamond" w:hAnsi="Garamond"/>
      <w:sz w:val="24"/>
      <w:szCs w:val="24"/>
    </w:rPr>
  </w:style>
  <w:style w:type="paragraph" w:styleId="E-mailSignature">
    <w:name w:val="E-mail Signature"/>
    <w:basedOn w:val="Normal"/>
    <w:link w:val="E-mailSignatureChar"/>
    <w:uiPriority w:val="99"/>
    <w:semiHidden/>
    <w:unhideWhenUsed/>
    <w:rsid w:val="00EF66FF"/>
  </w:style>
  <w:style w:type="character" w:customStyle="1" w:styleId="E-mailSignatureChar">
    <w:name w:val="E-mail Signature Char"/>
    <w:basedOn w:val="DefaultParagraphFont"/>
    <w:link w:val="E-mailSignature"/>
    <w:uiPriority w:val="99"/>
    <w:semiHidden/>
    <w:rsid w:val="00EF66FF"/>
    <w:rPr>
      <w:rFonts w:ascii="Garamond" w:hAnsi="Garamond"/>
      <w:sz w:val="24"/>
      <w:szCs w:val="24"/>
    </w:rPr>
  </w:style>
  <w:style w:type="character" w:styleId="Emphasis">
    <w:name w:val="Emphasis"/>
    <w:basedOn w:val="DefaultParagraphFont"/>
    <w:uiPriority w:val="20"/>
    <w:qFormat/>
    <w:rsid w:val="00EF66FF"/>
    <w:rPr>
      <w:rFonts w:ascii="Garamond" w:hAnsi="Garamond"/>
      <w:i/>
      <w:iCs/>
    </w:rPr>
  </w:style>
  <w:style w:type="character" w:styleId="EndnoteReference">
    <w:name w:val="endnote reference"/>
    <w:basedOn w:val="DefaultParagraphFont"/>
    <w:uiPriority w:val="99"/>
    <w:semiHidden/>
    <w:unhideWhenUsed/>
    <w:rsid w:val="00EF66FF"/>
    <w:rPr>
      <w:rFonts w:ascii="Garamond" w:hAnsi="Garamond"/>
      <w:vertAlign w:val="superscript"/>
    </w:rPr>
  </w:style>
  <w:style w:type="paragraph" w:styleId="EndnoteText">
    <w:name w:val="endnote text"/>
    <w:basedOn w:val="Normal"/>
    <w:link w:val="EndnoteTextChar"/>
    <w:uiPriority w:val="99"/>
    <w:semiHidden/>
    <w:unhideWhenUsed/>
    <w:rsid w:val="00EF66FF"/>
    <w:rPr>
      <w:sz w:val="20"/>
      <w:szCs w:val="20"/>
    </w:rPr>
  </w:style>
  <w:style w:type="character" w:customStyle="1" w:styleId="EndnoteTextChar">
    <w:name w:val="Endnote Text Char"/>
    <w:basedOn w:val="DefaultParagraphFont"/>
    <w:link w:val="EndnoteText"/>
    <w:uiPriority w:val="99"/>
    <w:semiHidden/>
    <w:rsid w:val="00EF66FF"/>
    <w:rPr>
      <w:rFonts w:ascii="Garamond" w:hAnsi="Garamond"/>
      <w:sz w:val="20"/>
    </w:rPr>
  </w:style>
  <w:style w:type="paragraph" w:styleId="EnvelopeAddress">
    <w:name w:val="envelope address"/>
    <w:basedOn w:val="Normal"/>
    <w:uiPriority w:val="99"/>
    <w:semiHidden/>
    <w:unhideWhenUsed/>
    <w:rsid w:val="00EF66FF"/>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EF66FF"/>
    <w:rPr>
      <w:rFonts w:eastAsiaTheme="majorEastAsia" w:cstheme="majorBidi"/>
      <w:sz w:val="20"/>
      <w:szCs w:val="20"/>
    </w:rPr>
  </w:style>
  <w:style w:type="character" w:styleId="FollowedHyperlink">
    <w:name w:val="FollowedHyperlink"/>
    <w:basedOn w:val="DefaultParagraphFont"/>
    <w:uiPriority w:val="99"/>
    <w:semiHidden/>
    <w:unhideWhenUsed/>
    <w:rsid w:val="00EF66FF"/>
    <w:rPr>
      <w:rFonts w:ascii="Garamond" w:hAnsi="Garamond"/>
      <w:color w:val="96607D" w:themeColor="followedHyperlink"/>
      <w:u w:val="single"/>
    </w:rPr>
  </w:style>
  <w:style w:type="character" w:styleId="FootnoteReference">
    <w:name w:val="footnote reference"/>
    <w:basedOn w:val="DefaultParagraphFont"/>
    <w:uiPriority w:val="99"/>
    <w:semiHidden/>
    <w:unhideWhenUsed/>
    <w:rsid w:val="00EF66FF"/>
    <w:rPr>
      <w:rFonts w:ascii="Garamond" w:hAnsi="Garamond"/>
      <w:vertAlign w:val="superscript"/>
    </w:rPr>
  </w:style>
  <w:style w:type="paragraph" w:styleId="FootnoteText">
    <w:name w:val="footnote text"/>
    <w:basedOn w:val="Normal"/>
    <w:link w:val="FootnoteTextChar"/>
    <w:uiPriority w:val="99"/>
    <w:semiHidden/>
    <w:unhideWhenUsed/>
    <w:rsid w:val="00EF66FF"/>
    <w:rPr>
      <w:sz w:val="20"/>
      <w:szCs w:val="20"/>
    </w:rPr>
  </w:style>
  <w:style w:type="character" w:customStyle="1" w:styleId="FootnoteTextChar">
    <w:name w:val="Footnote Text Char"/>
    <w:basedOn w:val="DefaultParagraphFont"/>
    <w:link w:val="FootnoteText"/>
    <w:uiPriority w:val="99"/>
    <w:semiHidden/>
    <w:rsid w:val="00EF66FF"/>
    <w:rPr>
      <w:rFonts w:ascii="Garamond" w:hAnsi="Garamond"/>
      <w:sz w:val="20"/>
    </w:rPr>
  </w:style>
  <w:style w:type="table" w:styleId="GridTable1Light">
    <w:name w:val="Grid Table 1 Light"/>
    <w:basedOn w:val="TableNormal"/>
    <w:uiPriority w:val="46"/>
    <w:rsid w:val="00EF66F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F66F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F66FF"/>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F66FF"/>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F66FF"/>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F66FF"/>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F66FF"/>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F66F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F66F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EF66FF"/>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EF66FF"/>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EF66FF"/>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EF66FF"/>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EF66FF"/>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EF66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F66F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EF66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EF66F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EF66F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EF66F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EF66F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EF66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F66F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EF66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EF66F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EF66F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EF66F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EF66F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EF66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F66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EF66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F66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EF66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EF66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EF66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EF66F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F66F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EF66FF"/>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EF66FF"/>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EF66F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EF66FF"/>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EF66FF"/>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EF66F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F66F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EF66FF"/>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EF66FF"/>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EF66F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EF66FF"/>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EF66FF"/>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EF66FF"/>
    <w:rPr>
      <w:rFonts w:ascii="Garamond" w:hAnsi="Garamond"/>
      <w:color w:val="2B579A"/>
      <w:shd w:val="clear" w:color="auto" w:fill="E1DFDD"/>
    </w:rPr>
  </w:style>
  <w:style w:type="character" w:styleId="HTMLAcronym">
    <w:name w:val="HTML Acronym"/>
    <w:basedOn w:val="DefaultParagraphFont"/>
    <w:uiPriority w:val="99"/>
    <w:semiHidden/>
    <w:unhideWhenUsed/>
    <w:rsid w:val="00EF66FF"/>
    <w:rPr>
      <w:rFonts w:ascii="Garamond" w:hAnsi="Garamond"/>
    </w:rPr>
  </w:style>
  <w:style w:type="paragraph" w:styleId="HTMLAddress">
    <w:name w:val="HTML Address"/>
    <w:basedOn w:val="Normal"/>
    <w:link w:val="HTMLAddressChar"/>
    <w:uiPriority w:val="99"/>
    <w:semiHidden/>
    <w:unhideWhenUsed/>
    <w:rsid w:val="00EF66FF"/>
    <w:rPr>
      <w:i/>
      <w:iCs/>
    </w:rPr>
  </w:style>
  <w:style w:type="character" w:customStyle="1" w:styleId="HTMLAddressChar">
    <w:name w:val="HTML Address Char"/>
    <w:basedOn w:val="DefaultParagraphFont"/>
    <w:link w:val="HTMLAddress"/>
    <w:uiPriority w:val="99"/>
    <w:semiHidden/>
    <w:rsid w:val="00EF66FF"/>
    <w:rPr>
      <w:rFonts w:ascii="Garamond" w:hAnsi="Garamond"/>
      <w:i/>
      <w:iCs/>
      <w:sz w:val="24"/>
      <w:szCs w:val="24"/>
    </w:rPr>
  </w:style>
  <w:style w:type="character" w:styleId="HTMLCite">
    <w:name w:val="HTML Cite"/>
    <w:basedOn w:val="DefaultParagraphFont"/>
    <w:uiPriority w:val="99"/>
    <w:semiHidden/>
    <w:unhideWhenUsed/>
    <w:rsid w:val="00EF66FF"/>
    <w:rPr>
      <w:rFonts w:ascii="Garamond" w:hAnsi="Garamond"/>
      <w:i/>
      <w:iCs/>
    </w:rPr>
  </w:style>
  <w:style w:type="character" w:styleId="HTMLCode">
    <w:name w:val="HTML Code"/>
    <w:basedOn w:val="DefaultParagraphFont"/>
    <w:uiPriority w:val="99"/>
    <w:semiHidden/>
    <w:unhideWhenUsed/>
    <w:rsid w:val="00EF66FF"/>
    <w:rPr>
      <w:rFonts w:ascii="Garamond" w:hAnsi="Garamond" w:cs="Consolas"/>
      <w:sz w:val="20"/>
      <w:szCs w:val="20"/>
    </w:rPr>
  </w:style>
  <w:style w:type="character" w:styleId="HTMLDefinition">
    <w:name w:val="HTML Definition"/>
    <w:basedOn w:val="DefaultParagraphFont"/>
    <w:uiPriority w:val="99"/>
    <w:semiHidden/>
    <w:unhideWhenUsed/>
    <w:rsid w:val="00EF66FF"/>
    <w:rPr>
      <w:rFonts w:ascii="Garamond" w:hAnsi="Garamond"/>
      <w:i/>
      <w:iCs/>
    </w:rPr>
  </w:style>
  <w:style w:type="character" w:styleId="HTMLKeyboard">
    <w:name w:val="HTML Keyboard"/>
    <w:basedOn w:val="DefaultParagraphFont"/>
    <w:uiPriority w:val="99"/>
    <w:semiHidden/>
    <w:unhideWhenUsed/>
    <w:rsid w:val="00EF66FF"/>
    <w:rPr>
      <w:rFonts w:ascii="Garamond" w:hAnsi="Garamond" w:cs="Consolas"/>
      <w:sz w:val="20"/>
      <w:szCs w:val="20"/>
    </w:rPr>
  </w:style>
  <w:style w:type="paragraph" w:styleId="HTMLPreformatted">
    <w:name w:val="HTML Preformatted"/>
    <w:basedOn w:val="Normal"/>
    <w:link w:val="HTMLPreformattedChar"/>
    <w:uiPriority w:val="99"/>
    <w:semiHidden/>
    <w:unhideWhenUsed/>
    <w:rsid w:val="00EF66FF"/>
    <w:rPr>
      <w:rFonts w:cs="Consolas"/>
      <w:sz w:val="20"/>
      <w:szCs w:val="20"/>
    </w:rPr>
  </w:style>
  <w:style w:type="character" w:customStyle="1" w:styleId="HTMLPreformattedChar">
    <w:name w:val="HTML Preformatted Char"/>
    <w:basedOn w:val="DefaultParagraphFont"/>
    <w:link w:val="HTMLPreformatted"/>
    <w:uiPriority w:val="99"/>
    <w:semiHidden/>
    <w:rsid w:val="00EF66FF"/>
    <w:rPr>
      <w:rFonts w:ascii="Garamond" w:hAnsi="Garamond" w:cs="Consolas"/>
      <w:sz w:val="20"/>
    </w:rPr>
  </w:style>
  <w:style w:type="character" w:styleId="HTMLSample">
    <w:name w:val="HTML Sample"/>
    <w:basedOn w:val="DefaultParagraphFont"/>
    <w:uiPriority w:val="99"/>
    <w:semiHidden/>
    <w:unhideWhenUsed/>
    <w:rsid w:val="00EF66FF"/>
    <w:rPr>
      <w:rFonts w:ascii="Garamond" w:hAnsi="Garamond" w:cs="Consolas"/>
      <w:sz w:val="24"/>
      <w:szCs w:val="24"/>
    </w:rPr>
  </w:style>
  <w:style w:type="character" w:styleId="HTMLTypewriter">
    <w:name w:val="HTML Typewriter"/>
    <w:basedOn w:val="DefaultParagraphFont"/>
    <w:uiPriority w:val="99"/>
    <w:semiHidden/>
    <w:unhideWhenUsed/>
    <w:rsid w:val="00EF66FF"/>
    <w:rPr>
      <w:rFonts w:ascii="Garamond" w:hAnsi="Garamond" w:cs="Consolas"/>
      <w:sz w:val="20"/>
      <w:szCs w:val="20"/>
    </w:rPr>
  </w:style>
  <w:style w:type="character" w:styleId="HTMLVariable">
    <w:name w:val="HTML Variable"/>
    <w:basedOn w:val="DefaultParagraphFont"/>
    <w:uiPriority w:val="99"/>
    <w:semiHidden/>
    <w:unhideWhenUsed/>
    <w:rsid w:val="00EF66FF"/>
    <w:rPr>
      <w:rFonts w:ascii="Garamond" w:hAnsi="Garamond"/>
      <w:i/>
      <w:iCs/>
    </w:rPr>
  </w:style>
  <w:style w:type="paragraph" w:styleId="Index1">
    <w:name w:val="index 1"/>
    <w:basedOn w:val="Normal"/>
    <w:next w:val="Normal"/>
    <w:autoRedefine/>
    <w:uiPriority w:val="99"/>
    <w:semiHidden/>
    <w:unhideWhenUsed/>
    <w:rsid w:val="00EF66FF"/>
    <w:pPr>
      <w:ind w:left="240" w:hanging="240"/>
    </w:pPr>
  </w:style>
  <w:style w:type="paragraph" w:styleId="Index2">
    <w:name w:val="index 2"/>
    <w:basedOn w:val="Normal"/>
    <w:next w:val="Normal"/>
    <w:autoRedefine/>
    <w:uiPriority w:val="99"/>
    <w:semiHidden/>
    <w:unhideWhenUsed/>
    <w:rsid w:val="00EF66FF"/>
    <w:pPr>
      <w:ind w:left="480" w:hanging="240"/>
    </w:pPr>
  </w:style>
  <w:style w:type="paragraph" w:styleId="Index3">
    <w:name w:val="index 3"/>
    <w:basedOn w:val="Normal"/>
    <w:next w:val="Normal"/>
    <w:autoRedefine/>
    <w:uiPriority w:val="99"/>
    <w:semiHidden/>
    <w:unhideWhenUsed/>
    <w:rsid w:val="00EF66FF"/>
    <w:pPr>
      <w:ind w:left="720" w:hanging="240"/>
    </w:pPr>
  </w:style>
  <w:style w:type="paragraph" w:styleId="Index4">
    <w:name w:val="index 4"/>
    <w:basedOn w:val="Normal"/>
    <w:next w:val="Normal"/>
    <w:autoRedefine/>
    <w:uiPriority w:val="99"/>
    <w:semiHidden/>
    <w:unhideWhenUsed/>
    <w:rsid w:val="00EF66FF"/>
    <w:pPr>
      <w:ind w:left="960" w:hanging="240"/>
    </w:pPr>
  </w:style>
  <w:style w:type="paragraph" w:styleId="Index5">
    <w:name w:val="index 5"/>
    <w:basedOn w:val="Normal"/>
    <w:next w:val="Normal"/>
    <w:autoRedefine/>
    <w:uiPriority w:val="99"/>
    <w:semiHidden/>
    <w:unhideWhenUsed/>
    <w:rsid w:val="00EF66FF"/>
    <w:pPr>
      <w:ind w:left="1200" w:hanging="240"/>
    </w:pPr>
  </w:style>
  <w:style w:type="paragraph" w:styleId="Index6">
    <w:name w:val="index 6"/>
    <w:basedOn w:val="Normal"/>
    <w:next w:val="Normal"/>
    <w:autoRedefine/>
    <w:uiPriority w:val="99"/>
    <w:semiHidden/>
    <w:unhideWhenUsed/>
    <w:rsid w:val="00EF66FF"/>
    <w:pPr>
      <w:ind w:left="1440" w:hanging="240"/>
    </w:pPr>
  </w:style>
  <w:style w:type="paragraph" w:styleId="Index7">
    <w:name w:val="index 7"/>
    <w:basedOn w:val="Normal"/>
    <w:next w:val="Normal"/>
    <w:autoRedefine/>
    <w:uiPriority w:val="99"/>
    <w:semiHidden/>
    <w:unhideWhenUsed/>
    <w:rsid w:val="00EF66FF"/>
    <w:pPr>
      <w:ind w:left="1680" w:hanging="240"/>
    </w:pPr>
  </w:style>
  <w:style w:type="paragraph" w:styleId="Index8">
    <w:name w:val="index 8"/>
    <w:basedOn w:val="Normal"/>
    <w:next w:val="Normal"/>
    <w:autoRedefine/>
    <w:uiPriority w:val="99"/>
    <w:semiHidden/>
    <w:unhideWhenUsed/>
    <w:rsid w:val="00EF66FF"/>
    <w:pPr>
      <w:ind w:left="1920" w:hanging="240"/>
    </w:pPr>
  </w:style>
  <w:style w:type="paragraph" w:styleId="Index9">
    <w:name w:val="index 9"/>
    <w:basedOn w:val="Normal"/>
    <w:next w:val="Normal"/>
    <w:autoRedefine/>
    <w:uiPriority w:val="99"/>
    <w:semiHidden/>
    <w:unhideWhenUsed/>
    <w:rsid w:val="00EF66FF"/>
    <w:pPr>
      <w:ind w:left="2160" w:hanging="240"/>
    </w:pPr>
  </w:style>
  <w:style w:type="paragraph" w:styleId="IndexHeading">
    <w:name w:val="index heading"/>
    <w:basedOn w:val="Normal"/>
    <w:next w:val="Index1"/>
    <w:uiPriority w:val="99"/>
    <w:semiHidden/>
    <w:unhideWhenUsed/>
    <w:rsid w:val="00EF66FF"/>
    <w:rPr>
      <w:rFonts w:eastAsiaTheme="majorEastAsia" w:cstheme="majorBidi"/>
      <w:b/>
      <w:bCs/>
    </w:rPr>
  </w:style>
  <w:style w:type="character" w:styleId="IntenseEmphasis">
    <w:name w:val="Intense Emphasis"/>
    <w:basedOn w:val="DefaultParagraphFont"/>
    <w:uiPriority w:val="21"/>
    <w:qFormat/>
    <w:rsid w:val="00EF66FF"/>
    <w:rPr>
      <w:rFonts w:ascii="Garamond" w:hAnsi="Garamond"/>
      <w:i/>
      <w:iCs/>
      <w:color w:val="156082" w:themeColor="accent1"/>
    </w:rPr>
  </w:style>
  <w:style w:type="paragraph" w:styleId="IntenseQuote">
    <w:name w:val="Intense Quote"/>
    <w:basedOn w:val="Normal"/>
    <w:next w:val="Normal"/>
    <w:link w:val="IntenseQuoteChar"/>
    <w:uiPriority w:val="30"/>
    <w:qFormat/>
    <w:rsid w:val="00EF66F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66FF"/>
    <w:rPr>
      <w:rFonts w:ascii="Garamond" w:hAnsi="Garamond"/>
      <w:i/>
      <w:iCs/>
      <w:color w:val="156082" w:themeColor="accent1"/>
      <w:sz w:val="24"/>
      <w:szCs w:val="24"/>
    </w:rPr>
  </w:style>
  <w:style w:type="character" w:styleId="IntenseReference">
    <w:name w:val="Intense Reference"/>
    <w:basedOn w:val="DefaultParagraphFont"/>
    <w:uiPriority w:val="32"/>
    <w:qFormat/>
    <w:rsid w:val="00EF66FF"/>
    <w:rPr>
      <w:rFonts w:ascii="Garamond" w:hAnsi="Garamond"/>
      <w:b/>
      <w:bCs/>
      <w:smallCaps/>
      <w:color w:val="156082" w:themeColor="accent1"/>
      <w:spacing w:val="5"/>
    </w:rPr>
  </w:style>
  <w:style w:type="table" w:styleId="LightGrid">
    <w:name w:val="Light Grid"/>
    <w:basedOn w:val="TableNormal"/>
    <w:uiPriority w:val="62"/>
    <w:semiHidden/>
    <w:unhideWhenUsed/>
    <w:rsid w:val="00EF66F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F66F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EF66FF"/>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EF66FF"/>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EF66FF"/>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EF66FF"/>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EF66FF"/>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EF66F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F66F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EF66FF"/>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EF66FF"/>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EF66FF"/>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EF66FF"/>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EF66FF"/>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EF66F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F66F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EF66F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EF66F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EF66F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EF66F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EF66F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EF66FF"/>
    <w:rPr>
      <w:rFonts w:ascii="Garamond" w:hAnsi="Garamond"/>
    </w:rPr>
  </w:style>
  <w:style w:type="paragraph" w:styleId="List">
    <w:name w:val="List"/>
    <w:basedOn w:val="Normal"/>
    <w:uiPriority w:val="99"/>
    <w:semiHidden/>
    <w:unhideWhenUsed/>
    <w:rsid w:val="00EF66FF"/>
    <w:pPr>
      <w:ind w:left="360" w:hanging="360"/>
      <w:contextualSpacing/>
    </w:pPr>
  </w:style>
  <w:style w:type="paragraph" w:styleId="List2">
    <w:name w:val="List 2"/>
    <w:basedOn w:val="Normal"/>
    <w:uiPriority w:val="99"/>
    <w:semiHidden/>
    <w:unhideWhenUsed/>
    <w:rsid w:val="00EF66FF"/>
    <w:pPr>
      <w:ind w:left="720" w:hanging="360"/>
      <w:contextualSpacing/>
    </w:pPr>
  </w:style>
  <w:style w:type="paragraph" w:styleId="List3">
    <w:name w:val="List 3"/>
    <w:basedOn w:val="Normal"/>
    <w:uiPriority w:val="99"/>
    <w:semiHidden/>
    <w:unhideWhenUsed/>
    <w:rsid w:val="00EF66FF"/>
    <w:pPr>
      <w:ind w:left="1080" w:hanging="360"/>
      <w:contextualSpacing/>
    </w:pPr>
  </w:style>
  <w:style w:type="paragraph" w:styleId="List4">
    <w:name w:val="List 4"/>
    <w:basedOn w:val="Normal"/>
    <w:uiPriority w:val="99"/>
    <w:semiHidden/>
    <w:unhideWhenUsed/>
    <w:rsid w:val="00EF66FF"/>
    <w:pPr>
      <w:ind w:left="1440" w:hanging="360"/>
      <w:contextualSpacing/>
    </w:pPr>
  </w:style>
  <w:style w:type="paragraph" w:styleId="List5">
    <w:name w:val="List 5"/>
    <w:basedOn w:val="Normal"/>
    <w:uiPriority w:val="99"/>
    <w:semiHidden/>
    <w:unhideWhenUsed/>
    <w:rsid w:val="00EF66FF"/>
    <w:pPr>
      <w:ind w:left="1800" w:hanging="360"/>
      <w:contextualSpacing/>
    </w:pPr>
  </w:style>
  <w:style w:type="paragraph" w:styleId="ListBullet2">
    <w:name w:val="List Bullet 2"/>
    <w:basedOn w:val="Normal"/>
    <w:uiPriority w:val="99"/>
    <w:semiHidden/>
    <w:unhideWhenUsed/>
    <w:rsid w:val="00EF66FF"/>
    <w:pPr>
      <w:numPr>
        <w:numId w:val="7"/>
      </w:numPr>
      <w:contextualSpacing/>
    </w:pPr>
  </w:style>
  <w:style w:type="paragraph" w:styleId="ListBullet3">
    <w:name w:val="List Bullet 3"/>
    <w:basedOn w:val="Normal"/>
    <w:uiPriority w:val="99"/>
    <w:semiHidden/>
    <w:unhideWhenUsed/>
    <w:rsid w:val="00EF66FF"/>
    <w:pPr>
      <w:numPr>
        <w:numId w:val="8"/>
      </w:numPr>
      <w:contextualSpacing/>
    </w:pPr>
  </w:style>
  <w:style w:type="paragraph" w:styleId="ListBullet4">
    <w:name w:val="List Bullet 4"/>
    <w:basedOn w:val="Normal"/>
    <w:uiPriority w:val="99"/>
    <w:semiHidden/>
    <w:unhideWhenUsed/>
    <w:rsid w:val="00EF66FF"/>
    <w:pPr>
      <w:numPr>
        <w:numId w:val="9"/>
      </w:numPr>
      <w:contextualSpacing/>
    </w:pPr>
  </w:style>
  <w:style w:type="paragraph" w:styleId="ListBullet5">
    <w:name w:val="List Bullet 5"/>
    <w:basedOn w:val="Normal"/>
    <w:uiPriority w:val="99"/>
    <w:semiHidden/>
    <w:unhideWhenUsed/>
    <w:rsid w:val="00EF66FF"/>
    <w:pPr>
      <w:numPr>
        <w:numId w:val="10"/>
      </w:numPr>
      <w:contextualSpacing/>
    </w:pPr>
  </w:style>
  <w:style w:type="paragraph" w:styleId="ListContinue">
    <w:name w:val="List Continue"/>
    <w:basedOn w:val="Normal"/>
    <w:uiPriority w:val="99"/>
    <w:semiHidden/>
    <w:unhideWhenUsed/>
    <w:rsid w:val="00EF66FF"/>
    <w:pPr>
      <w:spacing w:after="120"/>
      <w:ind w:left="360"/>
      <w:contextualSpacing/>
    </w:pPr>
  </w:style>
  <w:style w:type="paragraph" w:styleId="ListContinue2">
    <w:name w:val="List Continue 2"/>
    <w:basedOn w:val="Normal"/>
    <w:uiPriority w:val="99"/>
    <w:semiHidden/>
    <w:unhideWhenUsed/>
    <w:rsid w:val="00EF66FF"/>
    <w:pPr>
      <w:spacing w:after="120"/>
      <w:ind w:left="720"/>
      <w:contextualSpacing/>
    </w:pPr>
  </w:style>
  <w:style w:type="paragraph" w:styleId="ListContinue3">
    <w:name w:val="List Continue 3"/>
    <w:basedOn w:val="Normal"/>
    <w:uiPriority w:val="99"/>
    <w:semiHidden/>
    <w:unhideWhenUsed/>
    <w:rsid w:val="00EF66FF"/>
    <w:pPr>
      <w:spacing w:after="120"/>
      <w:ind w:left="1080"/>
      <w:contextualSpacing/>
    </w:pPr>
  </w:style>
  <w:style w:type="paragraph" w:styleId="ListContinue4">
    <w:name w:val="List Continue 4"/>
    <w:basedOn w:val="Normal"/>
    <w:uiPriority w:val="99"/>
    <w:semiHidden/>
    <w:unhideWhenUsed/>
    <w:rsid w:val="00EF66FF"/>
    <w:pPr>
      <w:spacing w:after="120"/>
      <w:ind w:left="1440"/>
      <w:contextualSpacing/>
    </w:pPr>
  </w:style>
  <w:style w:type="paragraph" w:styleId="ListContinue5">
    <w:name w:val="List Continue 5"/>
    <w:basedOn w:val="Normal"/>
    <w:uiPriority w:val="99"/>
    <w:semiHidden/>
    <w:unhideWhenUsed/>
    <w:rsid w:val="00EF66FF"/>
    <w:pPr>
      <w:spacing w:after="120"/>
      <w:ind w:left="1800"/>
      <w:contextualSpacing/>
    </w:pPr>
  </w:style>
  <w:style w:type="paragraph" w:styleId="ListNumber2">
    <w:name w:val="List Number 2"/>
    <w:basedOn w:val="Normal"/>
    <w:uiPriority w:val="99"/>
    <w:semiHidden/>
    <w:unhideWhenUsed/>
    <w:rsid w:val="00EF66FF"/>
    <w:pPr>
      <w:numPr>
        <w:numId w:val="11"/>
      </w:numPr>
      <w:contextualSpacing/>
    </w:pPr>
  </w:style>
  <w:style w:type="paragraph" w:styleId="ListNumber3">
    <w:name w:val="List Number 3"/>
    <w:basedOn w:val="Normal"/>
    <w:uiPriority w:val="99"/>
    <w:semiHidden/>
    <w:unhideWhenUsed/>
    <w:rsid w:val="00EF66FF"/>
    <w:pPr>
      <w:numPr>
        <w:numId w:val="12"/>
      </w:numPr>
      <w:contextualSpacing/>
    </w:pPr>
  </w:style>
  <w:style w:type="paragraph" w:styleId="ListNumber4">
    <w:name w:val="List Number 4"/>
    <w:basedOn w:val="Normal"/>
    <w:uiPriority w:val="99"/>
    <w:semiHidden/>
    <w:unhideWhenUsed/>
    <w:rsid w:val="00EF66FF"/>
    <w:pPr>
      <w:numPr>
        <w:numId w:val="13"/>
      </w:numPr>
      <w:contextualSpacing/>
    </w:pPr>
  </w:style>
  <w:style w:type="paragraph" w:styleId="ListNumber5">
    <w:name w:val="List Number 5"/>
    <w:basedOn w:val="Normal"/>
    <w:uiPriority w:val="99"/>
    <w:semiHidden/>
    <w:unhideWhenUsed/>
    <w:rsid w:val="00EF66FF"/>
    <w:pPr>
      <w:numPr>
        <w:numId w:val="14"/>
      </w:numPr>
      <w:contextualSpacing/>
    </w:pPr>
  </w:style>
  <w:style w:type="paragraph" w:styleId="ListParagraph">
    <w:name w:val="List Paragraph"/>
    <w:basedOn w:val="Normal"/>
    <w:uiPriority w:val="34"/>
    <w:qFormat/>
    <w:rsid w:val="00EF66FF"/>
    <w:pPr>
      <w:ind w:left="720"/>
      <w:contextualSpacing/>
    </w:pPr>
  </w:style>
  <w:style w:type="table" w:styleId="ListTable1Light">
    <w:name w:val="List Table 1 Light"/>
    <w:basedOn w:val="TableNormal"/>
    <w:uiPriority w:val="46"/>
    <w:rsid w:val="00EF66F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F66FF"/>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EF66FF"/>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EF66FF"/>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EF66FF"/>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EF66FF"/>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EF66FF"/>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EF66F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F66FF"/>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EF66FF"/>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EF66FF"/>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EF66FF"/>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EF66FF"/>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EF66FF"/>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EF66F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F66FF"/>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EF66FF"/>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EF66FF"/>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EF66FF"/>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EF66FF"/>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EF66FF"/>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EF66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F66F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EF66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EF66F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EF66F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EF66F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EF66F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EF66F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F66FF"/>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F66FF"/>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F66FF"/>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F66FF"/>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F66FF"/>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F66FF"/>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F66F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F66FF"/>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EF66FF"/>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EF66FF"/>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EF66FF"/>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EF66FF"/>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EF66FF"/>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EF66F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F66FF"/>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F66FF"/>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F66FF"/>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F66FF"/>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F66FF"/>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F66FF"/>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F66F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Garamond" w:hAnsi="Garamond" w:cs="Consolas"/>
      <w:sz w:val="20"/>
    </w:rPr>
  </w:style>
  <w:style w:type="character" w:customStyle="1" w:styleId="MacroTextChar">
    <w:name w:val="Macro Text Char"/>
    <w:basedOn w:val="DefaultParagraphFont"/>
    <w:link w:val="MacroText"/>
    <w:uiPriority w:val="99"/>
    <w:semiHidden/>
    <w:rsid w:val="00EF66FF"/>
    <w:rPr>
      <w:rFonts w:ascii="Garamond" w:hAnsi="Garamond" w:cs="Consolas"/>
      <w:sz w:val="20"/>
    </w:rPr>
  </w:style>
  <w:style w:type="table" w:styleId="MediumGrid1">
    <w:name w:val="Medium Grid 1"/>
    <w:basedOn w:val="TableNormal"/>
    <w:uiPriority w:val="67"/>
    <w:semiHidden/>
    <w:unhideWhenUsed/>
    <w:rsid w:val="00EF66F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F66FF"/>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EF66FF"/>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EF66FF"/>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EF66FF"/>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EF66FF"/>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EF66FF"/>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F66F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F66F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EF66F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EF66F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EF66F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EF66F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EF66F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EF66F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F66FF"/>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EF66FF"/>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EF66FF"/>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EF66FF"/>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EF66FF"/>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EF66FF"/>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F66FF"/>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F66F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F66FF"/>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F66FF"/>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F66FF"/>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F66FF"/>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F66FF"/>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F66FF"/>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F66F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F66F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F66F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F66F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F66F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F66F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F66F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EF66FF"/>
    <w:rPr>
      <w:rFonts w:ascii="Garamond" w:hAnsi="Garamond"/>
      <w:color w:val="2B579A"/>
      <w:shd w:val="clear" w:color="auto" w:fill="E1DFDD"/>
    </w:rPr>
  </w:style>
  <w:style w:type="paragraph" w:styleId="MessageHeader">
    <w:name w:val="Message Header"/>
    <w:basedOn w:val="Normal"/>
    <w:link w:val="MessageHeaderChar"/>
    <w:uiPriority w:val="99"/>
    <w:semiHidden/>
    <w:unhideWhenUsed/>
    <w:rsid w:val="00EF66FF"/>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EF66FF"/>
    <w:rPr>
      <w:rFonts w:ascii="Garamond" w:eastAsiaTheme="majorEastAsia" w:hAnsi="Garamond" w:cstheme="majorBidi"/>
      <w:sz w:val="24"/>
      <w:szCs w:val="24"/>
      <w:shd w:val="pct20" w:color="auto" w:fill="auto"/>
    </w:rPr>
  </w:style>
  <w:style w:type="paragraph" w:styleId="NoSpacing">
    <w:name w:val="No Spacing"/>
    <w:uiPriority w:val="1"/>
    <w:qFormat/>
    <w:rsid w:val="00EF66FF"/>
    <w:pPr>
      <w:spacing w:after="0" w:line="240" w:lineRule="auto"/>
    </w:pPr>
    <w:rPr>
      <w:rFonts w:ascii="Garamond" w:hAnsi="Garamond"/>
      <w:sz w:val="24"/>
      <w:szCs w:val="24"/>
    </w:rPr>
  </w:style>
  <w:style w:type="paragraph" w:styleId="NormalIndent">
    <w:name w:val="Normal Indent"/>
    <w:basedOn w:val="Normal"/>
    <w:uiPriority w:val="99"/>
    <w:semiHidden/>
    <w:unhideWhenUsed/>
    <w:rsid w:val="00EF66FF"/>
    <w:pPr>
      <w:ind w:left="720"/>
    </w:pPr>
  </w:style>
  <w:style w:type="paragraph" w:styleId="NoteHeading">
    <w:name w:val="Note Heading"/>
    <w:basedOn w:val="Normal"/>
    <w:next w:val="Normal"/>
    <w:link w:val="NoteHeadingChar"/>
    <w:uiPriority w:val="99"/>
    <w:semiHidden/>
    <w:unhideWhenUsed/>
    <w:rsid w:val="00EF66FF"/>
  </w:style>
  <w:style w:type="character" w:customStyle="1" w:styleId="NoteHeadingChar">
    <w:name w:val="Note Heading Char"/>
    <w:basedOn w:val="DefaultParagraphFont"/>
    <w:link w:val="NoteHeading"/>
    <w:uiPriority w:val="99"/>
    <w:semiHidden/>
    <w:rsid w:val="00EF66FF"/>
    <w:rPr>
      <w:rFonts w:ascii="Garamond" w:hAnsi="Garamond"/>
      <w:sz w:val="24"/>
      <w:szCs w:val="24"/>
    </w:rPr>
  </w:style>
  <w:style w:type="table" w:styleId="PlainTable1">
    <w:name w:val="Plain Table 1"/>
    <w:basedOn w:val="TableNormal"/>
    <w:uiPriority w:val="41"/>
    <w:rsid w:val="00EF66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F66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F66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F66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F66F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F66FF"/>
    <w:rPr>
      <w:rFonts w:cs="Consolas"/>
      <w:sz w:val="21"/>
      <w:szCs w:val="21"/>
    </w:rPr>
  </w:style>
  <w:style w:type="character" w:customStyle="1" w:styleId="PlainTextChar">
    <w:name w:val="Plain Text Char"/>
    <w:basedOn w:val="DefaultParagraphFont"/>
    <w:link w:val="PlainText"/>
    <w:uiPriority w:val="99"/>
    <w:semiHidden/>
    <w:rsid w:val="00EF66FF"/>
    <w:rPr>
      <w:rFonts w:ascii="Garamond" w:hAnsi="Garamond" w:cs="Consolas"/>
      <w:sz w:val="21"/>
      <w:szCs w:val="21"/>
    </w:rPr>
  </w:style>
  <w:style w:type="paragraph" w:styleId="Quote">
    <w:name w:val="Quote"/>
    <w:basedOn w:val="Normal"/>
    <w:next w:val="Normal"/>
    <w:link w:val="QuoteChar"/>
    <w:uiPriority w:val="29"/>
    <w:qFormat/>
    <w:rsid w:val="00EF66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66FF"/>
    <w:rPr>
      <w:rFonts w:ascii="Garamond" w:hAnsi="Garamond"/>
      <w:i/>
      <w:iCs/>
      <w:color w:val="404040" w:themeColor="text1" w:themeTint="BF"/>
      <w:sz w:val="24"/>
      <w:szCs w:val="24"/>
    </w:rPr>
  </w:style>
  <w:style w:type="paragraph" w:styleId="Salutation">
    <w:name w:val="Salutation"/>
    <w:basedOn w:val="Normal"/>
    <w:next w:val="Normal"/>
    <w:link w:val="SalutationChar"/>
    <w:uiPriority w:val="99"/>
    <w:semiHidden/>
    <w:unhideWhenUsed/>
    <w:rsid w:val="00EF66FF"/>
  </w:style>
  <w:style w:type="character" w:customStyle="1" w:styleId="SalutationChar">
    <w:name w:val="Salutation Char"/>
    <w:basedOn w:val="DefaultParagraphFont"/>
    <w:link w:val="Salutation"/>
    <w:uiPriority w:val="99"/>
    <w:semiHidden/>
    <w:rsid w:val="00EF66FF"/>
    <w:rPr>
      <w:rFonts w:ascii="Garamond" w:hAnsi="Garamond"/>
      <w:sz w:val="24"/>
      <w:szCs w:val="24"/>
    </w:rPr>
  </w:style>
  <w:style w:type="paragraph" w:styleId="Signature">
    <w:name w:val="Signature"/>
    <w:basedOn w:val="Normal"/>
    <w:link w:val="SignatureChar"/>
    <w:uiPriority w:val="99"/>
    <w:semiHidden/>
    <w:unhideWhenUsed/>
    <w:rsid w:val="00EF66FF"/>
    <w:pPr>
      <w:ind w:left="4320"/>
    </w:pPr>
  </w:style>
  <w:style w:type="character" w:customStyle="1" w:styleId="SignatureChar">
    <w:name w:val="Signature Char"/>
    <w:basedOn w:val="DefaultParagraphFont"/>
    <w:link w:val="Signature"/>
    <w:uiPriority w:val="99"/>
    <w:semiHidden/>
    <w:rsid w:val="00EF66FF"/>
    <w:rPr>
      <w:rFonts w:ascii="Garamond" w:hAnsi="Garamond"/>
      <w:sz w:val="24"/>
      <w:szCs w:val="24"/>
    </w:rPr>
  </w:style>
  <w:style w:type="character" w:styleId="SmartHyperlink">
    <w:name w:val="Smart Hyperlink"/>
    <w:basedOn w:val="DefaultParagraphFont"/>
    <w:uiPriority w:val="99"/>
    <w:semiHidden/>
    <w:unhideWhenUsed/>
    <w:rsid w:val="00EF66FF"/>
    <w:rPr>
      <w:rFonts w:ascii="Garamond" w:hAnsi="Garamond"/>
      <w:u w:val="dotted"/>
    </w:rPr>
  </w:style>
  <w:style w:type="character" w:styleId="SmartLink">
    <w:name w:val="Smart Link"/>
    <w:basedOn w:val="DefaultParagraphFont"/>
    <w:uiPriority w:val="99"/>
    <w:semiHidden/>
    <w:unhideWhenUsed/>
    <w:rsid w:val="00EF66FF"/>
    <w:rPr>
      <w:rFonts w:ascii="Garamond" w:hAnsi="Garamond"/>
      <w:color w:val="0000FF"/>
      <w:u w:val="single"/>
      <w:shd w:val="clear" w:color="auto" w:fill="F3F2F1"/>
    </w:rPr>
  </w:style>
  <w:style w:type="character" w:styleId="Strong">
    <w:name w:val="Strong"/>
    <w:basedOn w:val="DefaultParagraphFont"/>
    <w:uiPriority w:val="22"/>
    <w:qFormat/>
    <w:rsid w:val="00EF66FF"/>
    <w:rPr>
      <w:rFonts w:ascii="Garamond" w:hAnsi="Garamond"/>
      <w:b/>
      <w:bCs/>
    </w:rPr>
  </w:style>
  <w:style w:type="paragraph" w:styleId="Subtitle">
    <w:name w:val="Subtitle"/>
    <w:basedOn w:val="Normal"/>
    <w:next w:val="Normal"/>
    <w:link w:val="SubtitleChar"/>
    <w:uiPriority w:val="11"/>
    <w:qFormat/>
    <w:rsid w:val="00EF66FF"/>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F66FF"/>
    <w:rPr>
      <w:rFonts w:ascii="Garamond" w:eastAsiaTheme="minorEastAsia" w:hAnsi="Garamond" w:cstheme="minorBidi"/>
      <w:color w:val="5A5A5A" w:themeColor="text1" w:themeTint="A5"/>
      <w:spacing w:val="15"/>
      <w:szCs w:val="22"/>
    </w:rPr>
  </w:style>
  <w:style w:type="character" w:styleId="SubtleEmphasis">
    <w:name w:val="Subtle Emphasis"/>
    <w:basedOn w:val="DefaultParagraphFont"/>
    <w:uiPriority w:val="19"/>
    <w:qFormat/>
    <w:rsid w:val="00EF66FF"/>
    <w:rPr>
      <w:rFonts w:ascii="Garamond" w:hAnsi="Garamond"/>
      <w:i/>
      <w:iCs/>
      <w:color w:val="404040" w:themeColor="text1" w:themeTint="BF"/>
    </w:rPr>
  </w:style>
  <w:style w:type="character" w:styleId="SubtleReference">
    <w:name w:val="Subtle Reference"/>
    <w:basedOn w:val="DefaultParagraphFont"/>
    <w:uiPriority w:val="31"/>
    <w:qFormat/>
    <w:rsid w:val="00EF66FF"/>
    <w:rPr>
      <w:rFonts w:ascii="Garamond" w:hAnsi="Garamond"/>
      <w:smallCaps/>
      <w:color w:val="5A5A5A" w:themeColor="text1" w:themeTint="A5"/>
    </w:rPr>
  </w:style>
  <w:style w:type="table" w:styleId="Table3Deffects1">
    <w:name w:val="Table 3D effects 1"/>
    <w:basedOn w:val="TableNormal"/>
    <w:uiPriority w:val="99"/>
    <w:semiHidden/>
    <w:unhideWhenUsed/>
    <w:rsid w:val="00EF66FF"/>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F66FF"/>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F66FF"/>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F66FF"/>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F66FF"/>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F66FF"/>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F66FF"/>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F66FF"/>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F66FF"/>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F66FF"/>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F66FF"/>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F66FF"/>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F66FF"/>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F66FF"/>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F66FF"/>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F66FF"/>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F66FF"/>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EF6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EF66FF"/>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F66FF"/>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F66FF"/>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F66FF"/>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F66FF"/>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F66FF"/>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F66FF"/>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F66FF"/>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F66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F66FF"/>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F66FF"/>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F66FF"/>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F66FF"/>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F66FF"/>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F66FF"/>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F66FF"/>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F66FF"/>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F66FF"/>
    <w:pPr>
      <w:ind w:left="240" w:hanging="240"/>
    </w:pPr>
  </w:style>
  <w:style w:type="paragraph" w:styleId="TableofFigures">
    <w:name w:val="table of figures"/>
    <w:basedOn w:val="Normal"/>
    <w:next w:val="Normal"/>
    <w:uiPriority w:val="99"/>
    <w:semiHidden/>
    <w:unhideWhenUsed/>
    <w:rsid w:val="00EF66FF"/>
  </w:style>
  <w:style w:type="table" w:styleId="TableProfessional">
    <w:name w:val="Table Professional"/>
    <w:basedOn w:val="TableNormal"/>
    <w:uiPriority w:val="99"/>
    <w:semiHidden/>
    <w:unhideWhenUsed/>
    <w:rsid w:val="00EF66FF"/>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F66FF"/>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F66FF"/>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F66FF"/>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F66FF"/>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F66FF"/>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F6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F66FF"/>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F66FF"/>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F66FF"/>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F66FF"/>
    <w:pPr>
      <w:spacing w:before="120"/>
    </w:pPr>
    <w:rPr>
      <w:rFonts w:eastAsiaTheme="majorEastAsia" w:cstheme="majorBidi"/>
      <w:b/>
      <w:bCs/>
    </w:rPr>
  </w:style>
  <w:style w:type="paragraph" w:styleId="TOC4">
    <w:name w:val="toc 4"/>
    <w:basedOn w:val="Normal"/>
    <w:next w:val="Normal"/>
    <w:autoRedefine/>
    <w:uiPriority w:val="39"/>
    <w:semiHidden/>
    <w:unhideWhenUsed/>
    <w:rsid w:val="00EF66FF"/>
    <w:pPr>
      <w:spacing w:after="100"/>
      <w:ind w:left="720"/>
    </w:pPr>
  </w:style>
  <w:style w:type="paragraph" w:styleId="TOC5">
    <w:name w:val="toc 5"/>
    <w:basedOn w:val="Normal"/>
    <w:next w:val="Normal"/>
    <w:autoRedefine/>
    <w:uiPriority w:val="39"/>
    <w:semiHidden/>
    <w:unhideWhenUsed/>
    <w:rsid w:val="00EF66FF"/>
    <w:pPr>
      <w:spacing w:after="100"/>
      <w:ind w:left="960"/>
    </w:pPr>
  </w:style>
  <w:style w:type="paragraph" w:styleId="TOC6">
    <w:name w:val="toc 6"/>
    <w:basedOn w:val="Normal"/>
    <w:next w:val="Normal"/>
    <w:autoRedefine/>
    <w:uiPriority w:val="39"/>
    <w:semiHidden/>
    <w:unhideWhenUsed/>
    <w:rsid w:val="00EF66FF"/>
    <w:pPr>
      <w:spacing w:after="100"/>
      <w:ind w:left="1200"/>
    </w:pPr>
  </w:style>
  <w:style w:type="paragraph" w:styleId="TOC7">
    <w:name w:val="toc 7"/>
    <w:basedOn w:val="Normal"/>
    <w:next w:val="Normal"/>
    <w:autoRedefine/>
    <w:uiPriority w:val="39"/>
    <w:semiHidden/>
    <w:unhideWhenUsed/>
    <w:rsid w:val="00EF66FF"/>
    <w:pPr>
      <w:spacing w:after="100"/>
      <w:ind w:left="1440"/>
    </w:pPr>
  </w:style>
  <w:style w:type="paragraph" w:styleId="TOC8">
    <w:name w:val="toc 8"/>
    <w:basedOn w:val="Normal"/>
    <w:next w:val="Normal"/>
    <w:autoRedefine/>
    <w:uiPriority w:val="39"/>
    <w:semiHidden/>
    <w:unhideWhenUsed/>
    <w:rsid w:val="00EF66FF"/>
    <w:pPr>
      <w:spacing w:after="100"/>
      <w:ind w:left="1680"/>
    </w:pPr>
  </w:style>
  <w:style w:type="paragraph" w:styleId="TOC9">
    <w:name w:val="toc 9"/>
    <w:basedOn w:val="Normal"/>
    <w:next w:val="Normal"/>
    <w:autoRedefine/>
    <w:uiPriority w:val="39"/>
    <w:semiHidden/>
    <w:unhideWhenUsed/>
    <w:rsid w:val="00EF66FF"/>
    <w:pPr>
      <w:spacing w:after="100"/>
      <w:ind w:left="1920"/>
    </w:pPr>
  </w:style>
  <w:style w:type="paragraph" w:styleId="TOCHeading">
    <w:name w:val="TOC Heading"/>
    <w:basedOn w:val="Heading1"/>
    <w:next w:val="Normal"/>
    <w:uiPriority w:val="39"/>
    <w:semiHidden/>
    <w:unhideWhenUsed/>
    <w:qFormat/>
    <w:rsid w:val="00EF66FF"/>
    <w:pPr>
      <w:keepLines/>
      <w:numPr>
        <w:ilvl w:val="0"/>
        <w:numId w:val="0"/>
      </w:numPr>
      <w:spacing w:after="0"/>
      <w:jc w:val="left"/>
      <w:outlineLvl w:val="9"/>
    </w:pPr>
    <w:rPr>
      <w:rFonts w:eastAsiaTheme="majorEastAsia" w:cstheme="majorBidi"/>
      <w:b w:val="0"/>
      <w:color w:val="0F4761" w:themeColor="accent1" w:themeShade="BF"/>
      <w:kern w:val="0"/>
      <w:szCs w:val="32"/>
    </w:rPr>
  </w:style>
  <w:style w:type="character" w:styleId="UnresolvedMention">
    <w:name w:val="Unresolved Mention"/>
    <w:basedOn w:val="DefaultParagraphFont"/>
    <w:uiPriority w:val="99"/>
    <w:semiHidden/>
    <w:unhideWhenUsed/>
    <w:rsid w:val="00EF66FF"/>
    <w:rPr>
      <w:rFonts w:ascii="Garamond" w:hAnsi="Garamond"/>
      <w:color w:val="605E5C"/>
      <w:shd w:val="clear" w:color="auto" w:fill="E1DFDD"/>
    </w:rPr>
  </w:style>
  <w:style w:type="numbering" w:customStyle="1" w:styleId="CurrentList2">
    <w:name w:val="Current List2"/>
    <w:rsid w:val="00EF66FF"/>
    <w:pPr>
      <w:numPr>
        <w:numId w:val="15"/>
      </w:numPr>
    </w:pPr>
  </w:style>
  <w:style w:type="paragraph" w:customStyle="1" w:styleId="Heading10">
    <w:name w:val="Heading 10"/>
    <w:basedOn w:val="Normal"/>
    <w:rsid w:val="00C4113A"/>
    <w:pPr>
      <w:keepNext/>
      <w:keepLines/>
      <w:numPr>
        <w:numId w:val="19"/>
      </w:numPr>
      <w:spacing w:before="360" w:after="120"/>
      <w:outlineLvl w:val="0"/>
    </w:pPr>
    <w:rPr>
      <w:rFonts w:cs="Arial"/>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1BF149-073B-0447-A9EE-6984E3E9303D}">
  <we:reference id="d51ccb01-85e7-42ab-885b-de05c07799f3" version="1.0.0.1" store="EXCatalog" storeType="EXCatalog"/>
  <we:alternateReferences>
    <we:reference id="WA200010453" version="1.0.0.1" store="en-US" storeType="OMEX"/>
  </we:alternateReferences>
  <we:properties>
    <we:property name="claude.fileId" value="&quot;ecf3f288-f466-4df2-bf53-ba6707dbb9a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70</TotalTime>
  <Pages>13</Pages>
  <Words>4347</Words>
  <Characters>23568</Characters>
  <Application>Microsoft Office Word</Application>
  <DocSecurity>0</DocSecurity>
  <Lines>433</Lines>
  <Paragraphs>176</Paragraphs>
  <ScaleCrop>false</ScaleCrop>
  <Company>WealthCounsel, LLC</Company>
  <LinksUpToDate>false</LinksUpToDate>
  <CharactersWithSpaces>27847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ancillary_healthCarePowerOfAttorney</dc:title>
  <dc:creator>jeremy.pietkauskis@wealthcounsel.com</dc:creator>
  <cp:keywords/>
  <dc:description>Transformed to EPML from XQML</dc:description>
  <cp:lastModifiedBy>Scott Aubrey</cp:lastModifiedBy>
  <cp:revision>25</cp:revision>
  <dcterms:created xsi:type="dcterms:W3CDTF">2025-10-30T21:20:00Z</dcterms:created>
  <dcterms:modified xsi:type="dcterms:W3CDTF">2026-07-10T16:43:00Z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